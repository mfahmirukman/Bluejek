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3731"/>
      </w:tblGrid>
      <w:tr w:rsidR="00E0375C" w:rsidRPr="00876A58" w14:paraId="3998B771" w14:textId="77777777" w:rsidTr="005D0782">
        <w:trPr>
          <w:cantSplit/>
          <w:trHeight w:val="408"/>
          <w:jc w:val="center"/>
        </w:trPr>
        <w:tc>
          <w:tcPr>
            <w:tcW w:w="648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063DB" w14:textId="77777777" w:rsidR="00E0375C" w:rsidRPr="004624F4" w:rsidRDefault="00244F9D" w:rsidP="005B66A9">
            <w:pPr>
              <w:rPr>
                <w:rFonts w:ascii="Arial" w:hAnsi="Arial" w:cs="Arial"/>
                <w:b/>
                <w:sz w:val="32"/>
              </w:rPr>
            </w:pPr>
            <w:proofErr w:type="spellStart"/>
            <w:r w:rsidRPr="004624F4">
              <w:rPr>
                <w:rFonts w:ascii="Arial" w:hAnsi="Arial" w:cs="Arial"/>
                <w:b/>
                <w:sz w:val="32"/>
              </w:rPr>
              <w:t>Soal</w:t>
            </w:r>
            <w:proofErr w:type="spellEnd"/>
            <w:r w:rsidRPr="004624F4">
              <w:rPr>
                <w:rFonts w:ascii="Arial" w:hAnsi="Arial" w:cs="Arial"/>
                <w:b/>
                <w:sz w:val="32"/>
              </w:rPr>
              <w:t xml:space="preserve"> </w:t>
            </w:r>
            <w:proofErr w:type="spellStart"/>
            <w:r w:rsidR="00392130" w:rsidRPr="004624F4">
              <w:rPr>
                <w:rFonts w:ascii="Arial" w:hAnsi="Arial" w:cs="Arial"/>
                <w:b/>
                <w:sz w:val="32"/>
              </w:rPr>
              <w:t>Proyek</w:t>
            </w:r>
            <w:proofErr w:type="spellEnd"/>
          </w:p>
          <w:p w14:paraId="5713AA1D" w14:textId="77777777" w:rsidR="00811C48" w:rsidRPr="00051154" w:rsidRDefault="00392130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i/>
                <w:sz w:val="16"/>
              </w:rPr>
              <w:t>Project</w:t>
            </w:r>
            <w:r w:rsidR="00876001" w:rsidRPr="00051154">
              <w:rPr>
                <w:rFonts w:ascii="Arial" w:hAnsi="Arial" w:cs="Arial"/>
                <w:i/>
                <w:sz w:val="16"/>
                <w:lang w:val="id-ID"/>
              </w:rPr>
              <w:t xml:space="preserve"> </w:t>
            </w:r>
            <w:r w:rsidR="000F1EBF" w:rsidRPr="00051154">
              <w:rPr>
                <w:rFonts w:ascii="Arial" w:hAnsi="Arial" w:cs="Arial"/>
                <w:i/>
                <w:sz w:val="16"/>
                <w:lang w:val="id-ID"/>
              </w:rPr>
              <w:t>Case</w:t>
            </w:r>
          </w:p>
        </w:tc>
        <w:tc>
          <w:tcPr>
            <w:tcW w:w="373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2872078F" w14:textId="77777777" w:rsidR="00E0375C" w:rsidRPr="00876A58" w:rsidRDefault="004C57CD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16CC99AF" wp14:editId="42308C51">
                  <wp:extent cx="1600277" cy="11679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nus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77" cy="1167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5DD499ED" w14:textId="77777777" w:rsidTr="005D0782">
        <w:trPr>
          <w:cantSplit/>
          <w:trHeight w:val="474"/>
          <w:jc w:val="center"/>
        </w:trPr>
        <w:tc>
          <w:tcPr>
            <w:tcW w:w="648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23042" w14:textId="77777777" w:rsidR="00321362" w:rsidRPr="00D50A6F" w:rsidRDefault="005A5298" w:rsidP="005B66A9">
            <w:pPr>
              <w:rPr>
                <w:rFonts w:ascii="Cambria" w:eastAsia="SimSun" w:hAnsi="Cambria"/>
                <w:b/>
                <w:bCs/>
                <w:iCs/>
              </w:rPr>
            </w:pPr>
            <w:r>
              <w:rPr>
                <w:rFonts w:ascii="Arial Narrow" w:hAnsi="Arial Narrow" w:cs="Tahoma"/>
                <w:sz w:val="36"/>
              </w:rPr>
              <w:t>T0063</w:t>
            </w:r>
          </w:p>
          <w:p w14:paraId="5EC23562" w14:textId="77777777" w:rsidR="00235C36" w:rsidRPr="00D50A6F" w:rsidRDefault="005A5298" w:rsidP="005B66A9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Visual</w:t>
            </w:r>
            <w:r w:rsidR="0024772D">
              <w:rPr>
                <w:rFonts w:ascii="Arial Narrow" w:hAnsi="Arial Narrow" w:cs="Tahoma"/>
                <w:sz w:val="36"/>
              </w:rPr>
              <w:t xml:space="preserve"> Programming</w:t>
            </w:r>
          </w:p>
        </w:tc>
        <w:tc>
          <w:tcPr>
            <w:tcW w:w="373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5B86CF89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1AC82155" w14:textId="77777777" w:rsidTr="005D0782">
        <w:trPr>
          <w:cantSplit/>
          <w:trHeight w:val="690"/>
          <w:jc w:val="center"/>
        </w:trPr>
        <w:tc>
          <w:tcPr>
            <w:tcW w:w="648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20D29" w14:textId="77777777" w:rsidR="005B66A9" w:rsidRPr="00D50A6F" w:rsidRDefault="00D50A6F" w:rsidP="005B66A9">
            <w:pPr>
              <w:ind w:right="480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Teknik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Informatika</w:t>
            </w:r>
            <w:proofErr w:type="spellEnd"/>
          </w:p>
          <w:p w14:paraId="755FC598" w14:textId="77777777" w:rsidR="00F80742" w:rsidRPr="00D50A6F" w:rsidRDefault="00D50A6F" w:rsidP="005B66A9">
            <w:pPr>
              <w:pStyle w:val="Header"/>
              <w:tabs>
                <w:tab w:val="clear" w:pos="4680"/>
                <w:tab w:val="clear" w:pos="9360"/>
              </w:tabs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i/>
                <w:sz w:val="16"/>
              </w:rPr>
              <w:t>Computer Science</w:t>
            </w:r>
          </w:p>
        </w:tc>
        <w:tc>
          <w:tcPr>
            <w:tcW w:w="3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762C410A" w14:textId="77777777" w:rsidR="00B9609E" w:rsidRPr="00CA6E86" w:rsidRDefault="00836BF8" w:rsidP="00BA4C2A">
            <w:pPr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O2-T0063-AV</w:t>
            </w:r>
            <w:r w:rsidR="00164596" w:rsidRPr="00164596">
              <w:rPr>
                <w:b/>
                <w:sz w:val="20"/>
              </w:rPr>
              <w:t>01</w:t>
            </w:r>
          </w:p>
        </w:tc>
      </w:tr>
      <w:tr w:rsidR="00E0375C" w:rsidRPr="00876A58" w14:paraId="0BD854E1" w14:textId="77777777" w:rsidTr="005D0782">
        <w:trPr>
          <w:trHeight w:val="513"/>
          <w:jc w:val="center"/>
        </w:trPr>
        <w:tc>
          <w:tcPr>
            <w:tcW w:w="648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AB387BC" w14:textId="77777777" w:rsidR="00E0375C" w:rsidRPr="00776073" w:rsidRDefault="00E0375C" w:rsidP="005B66A9">
            <w:pPr>
              <w:pStyle w:val="Header"/>
              <w:rPr>
                <w:rFonts w:ascii="Arial" w:hAnsi="Arial" w:cs="Arial"/>
                <w:sz w:val="18"/>
              </w:rPr>
            </w:pPr>
            <w:r w:rsidRPr="00876A58">
              <w:rPr>
                <w:rFonts w:ascii="Arial" w:hAnsi="Arial" w:cs="Arial"/>
                <w:b/>
                <w:sz w:val="18"/>
                <w:lang w:val="id-ID"/>
              </w:rPr>
              <w:t xml:space="preserve">Periode Berlaku </w:t>
            </w:r>
            <w:r w:rsidR="004074A1">
              <w:rPr>
                <w:rFonts w:ascii="Arial" w:hAnsi="Arial" w:cs="Arial"/>
                <w:sz w:val="18"/>
                <w:lang w:val="id-ID"/>
              </w:rPr>
              <w:t>Semester</w:t>
            </w:r>
            <w:r w:rsidR="00776073">
              <w:rPr>
                <w:rFonts w:ascii="Arial" w:hAnsi="Arial" w:cs="Arial"/>
                <w:sz w:val="18"/>
              </w:rPr>
              <w:t xml:space="preserve"> </w:t>
            </w:r>
            <w:proofErr w:type="spellStart"/>
            <w:r w:rsidR="00164596">
              <w:rPr>
                <w:rFonts w:ascii="Arial" w:hAnsi="Arial" w:cs="Arial"/>
                <w:sz w:val="18"/>
              </w:rPr>
              <w:t>Ganjil</w:t>
            </w:r>
            <w:proofErr w:type="spellEnd"/>
            <w:r w:rsidR="00E642BF" w:rsidRPr="00876A58">
              <w:rPr>
                <w:rFonts w:ascii="Arial" w:hAnsi="Arial" w:cs="Arial"/>
                <w:sz w:val="18"/>
                <w:lang w:val="id-ID"/>
              </w:rPr>
              <w:t xml:space="preserve"> </w:t>
            </w:r>
            <w:r w:rsidR="00164596">
              <w:rPr>
                <w:rFonts w:ascii="Arial" w:hAnsi="Arial" w:cs="Arial"/>
                <w:sz w:val="18"/>
              </w:rPr>
              <w:t>201</w:t>
            </w:r>
            <w:r w:rsidR="00E45427">
              <w:rPr>
                <w:rFonts w:ascii="Arial" w:hAnsi="Arial" w:cs="Arial"/>
                <w:sz w:val="18"/>
              </w:rPr>
              <w:t>5</w:t>
            </w:r>
            <w:r w:rsidRPr="00876A58">
              <w:rPr>
                <w:rFonts w:ascii="Arial" w:hAnsi="Arial" w:cs="Arial"/>
                <w:sz w:val="18"/>
                <w:lang w:val="id-ID"/>
              </w:rPr>
              <w:t>/</w:t>
            </w:r>
            <w:r w:rsidR="00E45427">
              <w:rPr>
                <w:rFonts w:ascii="Arial" w:hAnsi="Arial" w:cs="Arial"/>
                <w:sz w:val="18"/>
              </w:rPr>
              <w:t>2016</w:t>
            </w:r>
          </w:p>
          <w:p w14:paraId="246AE036" w14:textId="77777777" w:rsidR="00535DA7" w:rsidRPr="00776073" w:rsidRDefault="00535DA7" w:rsidP="00164596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876A58">
              <w:rPr>
                <w:rFonts w:ascii="Arial" w:hAnsi="Arial" w:cs="Arial"/>
                <w:b/>
                <w:i/>
                <w:sz w:val="16"/>
                <w:lang w:val="id-ID"/>
              </w:rPr>
              <w:t>Valid on</w:t>
            </w:r>
            <w:r w:rsidR="00EF17AC">
              <w:rPr>
                <w:rFonts w:ascii="Arial" w:hAnsi="Arial" w:cs="Arial"/>
                <w:b/>
                <w:i/>
                <w:sz w:val="16"/>
              </w:rPr>
              <w:t xml:space="preserve"> </w:t>
            </w:r>
            <w:r w:rsidR="00164596">
              <w:rPr>
                <w:rFonts w:ascii="Arial" w:hAnsi="Arial" w:cs="Arial"/>
                <w:i/>
                <w:sz w:val="16"/>
              </w:rPr>
              <w:t>Odd</w:t>
            </w:r>
            <w:r w:rsidR="00EF17AC">
              <w:rPr>
                <w:rFonts w:ascii="Arial" w:hAnsi="Arial" w:cs="Arial"/>
                <w:i/>
                <w:sz w:val="16"/>
              </w:rPr>
              <w:t xml:space="preserve"> </w:t>
            </w:r>
            <w:r w:rsidR="004074A1">
              <w:rPr>
                <w:rFonts w:ascii="Arial" w:hAnsi="Arial" w:cs="Arial"/>
                <w:i/>
                <w:sz w:val="16"/>
                <w:lang w:val="id-ID"/>
              </w:rPr>
              <w:t>Semester</w:t>
            </w:r>
            <w:r w:rsidR="00FE0BED">
              <w:rPr>
                <w:rFonts w:ascii="Arial" w:hAnsi="Arial" w:cs="Arial"/>
                <w:i/>
                <w:sz w:val="16"/>
              </w:rPr>
              <w:t xml:space="preserve"> </w:t>
            </w:r>
            <w:r w:rsidR="00DE2FA6">
              <w:rPr>
                <w:rFonts w:ascii="Arial" w:hAnsi="Arial" w:cs="Arial"/>
                <w:i/>
                <w:sz w:val="16"/>
                <w:lang w:val="id-ID"/>
              </w:rPr>
              <w:t xml:space="preserve">Year </w:t>
            </w:r>
            <w:r w:rsidR="00E45427">
              <w:rPr>
                <w:rFonts w:ascii="Arial" w:hAnsi="Arial" w:cs="Arial"/>
                <w:i/>
                <w:sz w:val="16"/>
              </w:rPr>
              <w:t>2015</w:t>
            </w:r>
            <w:r w:rsidRPr="00876A58">
              <w:rPr>
                <w:rFonts w:ascii="Arial" w:hAnsi="Arial" w:cs="Arial"/>
                <w:i/>
                <w:sz w:val="16"/>
                <w:lang w:val="id-ID"/>
              </w:rPr>
              <w:t>/</w:t>
            </w:r>
            <w:r w:rsidR="00E45427">
              <w:rPr>
                <w:rFonts w:ascii="Arial" w:hAnsi="Arial" w:cs="Arial"/>
                <w:i/>
                <w:sz w:val="16"/>
              </w:rPr>
              <w:t>2016</w:t>
            </w:r>
          </w:p>
        </w:tc>
        <w:tc>
          <w:tcPr>
            <w:tcW w:w="373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32831D6" w14:textId="3FB85355" w:rsidR="00E0375C" w:rsidRPr="00CA6E86" w:rsidRDefault="00E0375C" w:rsidP="005B66A9">
            <w:pPr>
              <w:pStyle w:val="Header"/>
              <w:jc w:val="right"/>
              <w:rPr>
                <w:rFonts w:ascii="Arial" w:hAnsi="Arial" w:cs="Arial"/>
                <w:b/>
                <w:sz w:val="18"/>
              </w:rPr>
            </w:pPr>
            <w:r w:rsidRPr="00876A58">
              <w:rPr>
                <w:rFonts w:ascii="Arial" w:hAnsi="Arial" w:cs="Arial"/>
                <w:b/>
                <w:sz w:val="18"/>
                <w:lang w:val="id-ID"/>
              </w:rPr>
              <w:t xml:space="preserve">Revisi </w:t>
            </w:r>
            <w:r w:rsidR="00B93B36">
              <w:rPr>
                <w:rFonts w:ascii="Arial" w:hAnsi="Arial" w:cs="Arial"/>
                <w:b/>
                <w:sz w:val="18"/>
              </w:rPr>
              <w:t>02</w:t>
            </w:r>
          </w:p>
          <w:p w14:paraId="280CBDC1" w14:textId="48761C00" w:rsidR="00D37E0D" w:rsidRPr="00A552D5" w:rsidRDefault="002E3324" w:rsidP="005B66A9">
            <w:pPr>
              <w:pStyle w:val="Header"/>
              <w:tabs>
                <w:tab w:val="clear" w:pos="4680"/>
                <w:tab w:val="left" w:pos="2302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76A58">
              <w:rPr>
                <w:rFonts w:ascii="Arial" w:hAnsi="Arial" w:cs="Arial"/>
                <w:i/>
                <w:sz w:val="16"/>
                <w:lang w:val="id-ID"/>
              </w:rPr>
              <w:t>Revision</w:t>
            </w:r>
            <w:r w:rsidR="00B93B36">
              <w:rPr>
                <w:rFonts w:ascii="Arial" w:hAnsi="Arial" w:cs="Arial"/>
                <w:i/>
                <w:sz w:val="16"/>
              </w:rPr>
              <w:t xml:space="preserve"> 02</w:t>
            </w:r>
          </w:p>
        </w:tc>
      </w:tr>
    </w:tbl>
    <w:p w14:paraId="053D0552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1101DC81" w14:textId="77777777" w:rsidR="002C34DC" w:rsidRPr="00BD0E8D" w:rsidRDefault="002C34DC" w:rsidP="002C34DC">
      <w:pPr>
        <w:numPr>
          <w:ilvl w:val="0"/>
          <w:numId w:val="1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>Seluruh kelompok tidak diperkenankan untuk :</w:t>
      </w:r>
    </w:p>
    <w:p w14:paraId="0F74FFCE" w14:textId="77777777" w:rsidR="002C34DC" w:rsidRPr="000C3329" w:rsidRDefault="002C34DC" w:rsidP="002C34DC">
      <w:pPr>
        <w:ind w:left="540"/>
        <w:jc w:val="both"/>
        <w:rPr>
          <w:rStyle w:val="longtext"/>
          <w:rFonts w:ascii="Trebuchet MS" w:hAnsi="Trebuchet MS"/>
          <w:i/>
        </w:rPr>
      </w:pPr>
      <w:r w:rsidRPr="000C3329">
        <w:rPr>
          <w:rStyle w:val="longtext"/>
          <w:i/>
          <w:sz w:val="18"/>
          <w:szCs w:val="18"/>
          <w:lang w:val="id-ID"/>
        </w:rPr>
        <w:t>The whole group</w:t>
      </w:r>
      <w:r w:rsidRPr="000C3329">
        <w:rPr>
          <w:rStyle w:val="longtext"/>
          <w:i/>
          <w:sz w:val="18"/>
          <w:szCs w:val="18"/>
        </w:rPr>
        <w:t xml:space="preserve"> is</w:t>
      </w:r>
      <w:r w:rsidRPr="000C3329">
        <w:rPr>
          <w:rStyle w:val="longtext"/>
          <w:i/>
          <w:sz w:val="18"/>
          <w:szCs w:val="18"/>
          <w:lang w:val="id-ID"/>
        </w:rPr>
        <w:t xml:space="preserve"> not allowed to</w:t>
      </w:r>
      <w:r w:rsidRPr="000C3329">
        <w:rPr>
          <w:rStyle w:val="longtext"/>
          <w:i/>
          <w:sz w:val="18"/>
          <w:szCs w:val="18"/>
        </w:rPr>
        <w:t>:</w:t>
      </w:r>
    </w:p>
    <w:p w14:paraId="16864B7E" w14:textId="77777777" w:rsidR="002C34DC" w:rsidRPr="00C424D7" w:rsidRDefault="002C34DC" w:rsidP="002C34DC">
      <w:pPr>
        <w:numPr>
          <w:ilvl w:val="2"/>
          <w:numId w:val="35"/>
        </w:numPr>
        <w:tabs>
          <w:tab w:val="clear" w:pos="2160"/>
          <w:tab w:val="num" w:pos="540"/>
        </w:tabs>
        <w:ind w:left="540"/>
        <w:jc w:val="both"/>
        <w:rPr>
          <w:lang w:val="id-ID"/>
        </w:rPr>
      </w:pPr>
      <w:r w:rsidRPr="00C424D7">
        <w:rPr>
          <w:lang w:val="id-ID"/>
        </w:rPr>
        <w:t>Me</w:t>
      </w:r>
      <w:proofErr w:type="spellStart"/>
      <w:r w:rsidRPr="00C424D7">
        <w:t>lihat</w:t>
      </w:r>
      <w:proofErr w:type="spellEnd"/>
      <w:r w:rsidRPr="00C424D7">
        <w:rPr>
          <w:lang w:val="id-ID"/>
        </w:rPr>
        <w:t xml:space="preserve"> </w:t>
      </w:r>
      <w:proofErr w:type="spellStart"/>
      <w:r w:rsidRPr="00C424D7">
        <w:t>sebagian</w:t>
      </w:r>
      <w:proofErr w:type="spellEnd"/>
      <w:r w:rsidRPr="00C424D7">
        <w:t xml:space="preserve"> </w:t>
      </w:r>
      <w:proofErr w:type="spellStart"/>
      <w:r w:rsidRPr="00C424D7">
        <w:t>atau</w:t>
      </w:r>
      <w:proofErr w:type="spellEnd"/>
      <w:r w:rsidRPr="00C424D7">
        <w:t xml:space="preserve"> </w:t>
      </w:r>
      <w:proofErr w:type="spellStart"/>
      <w:r w:rsidRPr="00C424D7">
        <w:t>seluruh</w:t>
      </w:r>
      <w:proofErr w:type="spellEnd"/>
      <w:r w:rsidRPr="00C424D7">
        <w:t xml:space="preserve"> </w:t>
      </w:r>
      <w:proofErr w:type="spellStart"/>
      <w:r w:rsidRPr="00C424D7">
        <w:t>proyek</w:t>
      </w:r>
      <w:proofErr w:type="spellEnd"/>
      <w:r w:rsidRPr="00C424D7">
        <w:t xml:space="preserve"> </w:t>
      </w:r>
      <w:proofErr w:type="spellStart"/>
      <w:r w:rsidRPr="00C424D7">
        <w:t>kelompok</w:t>
      </w:r>
      <w:proofErr w:type="spellEnd"/>
      <w:r w:rsidRPr="00C424D7">
        <w:t xml:space="preserve"> lain</w:t>
      </w:r>
      <w:r w:rsidRPr="00C424D7">
        <w:rPr>
          <w:lang w:val="id-ID"/>
        </w:rPr>
        <w:t>,</w:t>
      </w:r>
    </w:p>
    <w:p w14:paraId="390AE974" w14:textId="77777777" w:rsidR="002C34DC" w:rsidRPr="000C3329" w:rsidRDefault="002C34DC" w:rsidP="002C34DC">
      <w:pPr>
        <w:ind w:left="360" w:firstLine="18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</w:rPr>
        <w:t>Seeing a part or the whole project from other groups</w:t>
      </w:r>
    </w:p>
    <w:p w14:paraId="72AAE852" w14:textId="77777777" w:rsidR="002C34DC" w:rsidRPr="00C424D7" w:rsidRDefault="002C34DC" w:rsidP="002C34DC">
      <w:pPr>
        <w:numPr>
          <w:ilvl w:val="2"/>
          <w:numId w:val="35"/>
        </w:numPr>
        <w:tabs>
          <w:tab w:val="clear" w:pos="2160"/>
          <w:tab w:val="num" w:pos="540"/>
        </w:tabs>
        <w:ind w:left="540"/>
        <w:jc w:val="both"/>
        <w:rPr>
          <w:lang w:val="id-ID"/>
        </w:rPr>
      </w:pPr>
      <w:proofErr w:type="spellStart"/>
      <w:r w:rsidRPr="00C424D7">
        <w:t>Menyadur</w:t>
      </w:r>
      <w:proofErr w:type="spellEnd"/>
      <w:r w:rsidRPr="00C424D7">
        <w:t xml:space="preserve"> </w:t>
      </w:r>
      <w:proofErr w:type="spellStart"/>
      <w:r w:rsidRPr="00C424D7">
        <w:t>sebagian</w:t>
      </w:r>
      <w:proofErr w:type="spellEnd"/>
      <w:r w:rsidRPr="00C424D7">
        <w:t xml:space="preserve"> </w:t>
      </w:r>
      <w:proofErr w:type="spellStart"/>
      <w:r w:rsidRPr="00C424D7">
        <w:t>maupun</w:t>
      </w:r>
      <w:proofErr w:type="spellEnd"/>
      <w:r w:rsidRPr="00C424D7">
        <w:t xml:space="preserve"> </w:t>
      </w:r>
      <w:proofErr w:type="spellStart"/>
      <w:r w:rsidRPr="00C424D7">
        <w:t>seluruh</w:t>
      </w:r>
      <w:proofErr w:type="spellEnd"/>
      <w:r w:rsidRPr="00C424D7">
        <w:t xml:space="preserve"> </w:t>
      </w:r>
      <w:proofErr w:type="spellStart"/>
      <w:r w:rsidRPr="00C424D7">
        <w:t>proyek</w:t>
      </w:r>
      <w:proofErr w:type="spellEnd"/>
      <w:r w:rsidRPr="00C424D7">
        <w:t xml:space="preserve"> </w:t>
      </w:r>
      <w:proofErr w:type="spellStart"/>
      <w:r w:rsidRPr="00C424D7">
        <w:t>dari</w:t>
      </w:r>
      <w:proofErr w:type="spellEnd"/>
      <w:r w:rsidRPr="00C424D7">
        <w:t xml:space="preserve"> </w:t>
      </w:r>
      <w:proofErr w:type="spellStart"/>
      <w:r w:rsidRPr="00C424D7">
        <w:t>buku</w:t>
      </w:r>
      <w:proofErr w:type="spellEnd"/>
      <w:r w:rsidRPr="00C424D7">
        <w:rPr>
          <w:lang w:val="id-ID"/>
        </w:rPr>
        <w:t>,</w:t>
      </w:r>
    </w:p>
    <w:p w14:paraId="219F822F" w14:textId="77777777" w:rsidR="002C34DC" w:rsidRPr="000C3329" w:rsidRDefault="002C34DC" w:rsidP="002C34DC">
      <w:pPr>
        <w:ind w:left="360" w:firstLine="18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Adapt</w:t>
      </w:r>
      <w:proofErr w:type="spellStart"/>
      <w:r w:rsidRPr="000C3329">
        <w:rPr>
          <w:rStyle w:val="longtext"/>
          <w:i/>
          <w:sz w:val="18"/>
          <w:szCs w:val="18"/>
        </w:rPr>
        <w:t>ed</w:t>
      </w:r>
      <w:proofErr w:type="spellEnd"/>
      <w:r w:rsidRPr="000C3329">
        <w:rPr>
          <w:rStyle w:val="longtext"/>
          <w:i/>
          <w:sz w:val="18"/>
          <w:szCs w:val="18"/>
        </w:rPr>
        <w:t xml:space="preserve"> a part or the whole project from the book</w:t>
      </w:r>
    </w:p>
    <w:p w14:paraId="7F520A3B" w14:textId="77777777" w:rsidR="002C34DC" w:rsidRPr="00C424D7" w:rsidRDefault="002C34DC" w:rsidP="002C34DC">
      <w:pPr>
        <w:numPr>
          <w:ilvl w:val="2"/>
          <w:numId w:val="35"/>
        </w:numPr>
        <w:tabs>
          <w:tab w:val="left" w:pos="540"/>
        </w:tabs>
        <w:ind w:left="540"/>
        <w:jc w:val="both"/>
        <w:rPr>
          <w:lang w:val="id-ID"/>
        </w:rPr>
      </w:pPr>
      <w:r w:rsidRPr="00C424D7">
        <w:rPr>
          <w:lang w:val="id-ID"/>
        </w:rPr>
        <w:t>Mendownload sebagian maupun seluruh proyek</w:t>
      </w:r>
      <w:r w:rsidRPr="00C424D7">
        <w:t xml:space="preserve"> </w:t>
      </w:r>
      <w:proofErr w:type="spellStart"/>
      <w:r w:rsidRPr="00C424D7">
        <w:t>dari</w:t>
      </w:r>
      <w:proofErr w:type="spellEnd"/>
      <w:r w:rsidRPr="00C424D7">
        <w:t xml:space="preserve"> internet</w:t>
      </w:r>
      <w:r w:rsidRPr="00C424D7">
        <w:rPr>
          <w:lang w:val="id-ID"/>
        </w:rPr>
        <w:t>,</w:t>
      </w:r>
    </w:p>
    <w:p w14:paraId="095F6C61" w14:textId="77777777" w:rsidR="002C34DC" w:rsidRPr="000C3329" w:rsidRDefault="002C34DC" w:rsidP="002C34DC">
      <w:pPr>
        <w:ind w:left="360" w:firstLine="180"/>
        <w:jc w:val="both"/>
        <w:rPr>
          <w:rStyle w:val="longtext"/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Downloading </w:t>
      </w:r>
      <w:r w:rsidRPr="000C3329">
        <w:rPr>
          <w:rStyle w:val="longtext"/>
          <w:i/>
          <w:sz w:val="18"/>
          <w:szCs w:val="18"/>
        </w:rPr>
        <w:t>a part or the whole project from the internet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2CCD6AEE" w14:textId="77777777" w:rsidR="002C34DC" w:rsidRPr="00BD0E8D" w:rsidRDefault="002C34DC" w:rsidP="002C34DC">
      <w:pPr>
        <w:numPr>
          <w:ilvl w:val="2"/>
          <w:numId w:val="35"/>
        </w:numPr>
        <w:tabs>
          <w:tab w:val="left" w:pos="540"/>
        </w:tabs>
        <w:ind w:left="540"/>
        <w:jc w:val="both"/>
        <w:rPr>
          <w:lang w:val="id-ID"/>
        </w:rPr>
      </w:pPr>
      <w:r w:rsidRPr="00BD0E8D">
        <w:rPr>
          <w:lang w:val="id-ID"/>
        </w:rPr>
        <w:t xml:space="preserve">Mengerjakan soal </w:t>
      </w:r>
      <w:proofErr w:type="spellStart"/>
      <w:r>
        <w:t>ya</w:t>
      </w:r>
      <w:proofErr w:type="spellEnd"/>
      <w:r w:rsidRPr="00BD0E8D">
        <w:rPr>
          <w:lang w:val="id-ID"/>
        </w:rPr>
        <w:t>ng tidak sesuai dengan tema yang ada di soal proyek,</w:t>
      </w:r>
    </w:p>
    <w:p w14:paraId="5F8BEDF2" w14:textId="77777777" w:rsidR="002C34DC" w:rsidRPr="000C3329" w:rsidRDefault="002C34DC" w:rsidP="002C34DC">
      <w:pPr>
        <w:ind w:left="540"/>
        <w:jc w:val="both"/>
        <w:rPr>
          <w:rFonts w:ascii="Trebuchet MS" w:hAnsi="Trebuchet MS"/>
          <w:i/>
          <w:iCs/>
        </w:rPr>
      </w:pPr>
      <w:r w:rsidRPr="000C3329">
        <w:rPr>
          <w:rStyle w:val="longtext"/>
          <w:i/>
          <w:sz w:val="18"/>
          <w:szCs w:val="18"/>
          <w:lang w:val="id-ID"/>
        </w:rPr>
        <w:t>Working with another theme which is not in accordance with the existing theme in the matter of the project,</w:t>
      </w:r>
    </w:p>
    <w:p w14:paraId="163453AE" w14:textId="77777777" w:rsidR="002C34DC" w:rsidRPr="00BD0E8D" w:rsidRDefault="002C34DC" w:rsidP="002C34DC">
      <w:pPr>
        <w:numPr>
          <w:ilvl w:val="2"/>
          <w:numId w:val="35"/>
        </w:numPr>
        <w:tabs>
          <w:tab w:val="clear" w:pos="2160"/>
          <w:tab w:val="num" w:pos="540"/>
        </w:tabs>
        <w:ind w:left="540"/>
        <w:jc w:val="both"/>
        <w:rPr>
          <w:lang w:val="id-ID"/>
        </w:rPr>
      </w:pPr>
      <w:r w:rsidRPr="00BD0E8D">
        <w:rPr>
          <w:lang w:val="id-ID"/>
        </w:rPr>
        <w:t>Melakukan tindakan kecurangan lainnya,</w:t>
      </w:r>
    </w:p>
    <w:p w14:paraId="707AE9DD" w14:textId="77777777" w:rsidR="002C34DC" w:rsidRPr="000C3329" w:rsidRDefault="002C34DC" w:rsidP="002C34DC">
      <w:pPr>
        <w:ind w:left="54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0C3329">
        <w:rPr>
          <w:rStyle w:val="longtext"/>
          <w:i/>
          <w:sz w:val="18"/>
          <w:szCs w:val="18"/>
        </w:rPr>
        <w:t>Committing other dishonest actions</w:t>
      </w:r>
      <w:r w:rsidRPr="000C3329">
        <w:rPr>
          <w:rStyle w:val="longtext"/>
          <w:i/>
          <w:sz w:val="18"/>
          <w:szCs w:val="18"/>
          <w:lang w:val="id-ID"/>
        </w:rPr>
        <w:t>,</w:t>
      </w:r>
    </w:p>
    <w:p w14:paraId="366AB135" w14:textId="77777777" w:rsidR="002C34DC" w:rsidRPr="00BD0E8D" w:rsidRDefault="002C34DC" w:rsidP="002C34DC">
      <w:pPr>
        <w:numPr>
          <w:ilvl w:val="2"/>
          <w:numId w:val="35"/>
        </w:numPr>
        <w:tabs>
          <w:tab w:val="clear" w:pos="2160"/>
          <w:tab w:val="num" w:pos="540"/>
        </w:tabs>
        <w:ind w:left="540"/>
        <w:jc w:val="both"/>
      </w:pPr>
      <w:r w:rsidRPr="00BD0E8D">
        <w:rPr>
          <w:lang w:val="id-ID"/>
        </w:rPr>
        <w:t>Secara sengaja maupun tidak sengaja melakukan segala tindakan kelalaian yang menyebabkan hasil karyanya berhasil dicontek oleh orang lain / kelompok lain.</w:t>
      </w:r>
    </w:p>
    <w:p w14:paraId="361D03B7" w14:textId="77777777" w:rsidR="002C34DC" w:rsidRPr="000C3329" w:rsidRDefault="002C34DC" w:rsidP="002C34DC">
      <w:pPr>
        <w:ind w:left="540"/>
        <w:jc w:val="both"/>
        <w:rPr>
          <w:rStyle w:val="longtext"/>
          <w:rFonts w:ascii="Trebuchet MS" w:hAnsi="Trebuchet MS"/>
          <w:i/>
          <w:sz w:val="18"/>
          <w:szCs w:val="18"/>
        </w:rPr>
      </w:pPr>
      <w:r w:rsidRPr="000C3329">
        <w:rPr>
          <w:rStyle w:val="longtext"/>
          <w:i/>
          <w:sz w:val="18"/>
          <w:szCs w:val="18"/>
          <w:lang w:val="id-ID"/>
        </w:rPr>
        <w:t xml:space="preserve">Accidentally or intentionally conduct any </w:t>
      </w:r>
      <w:r w:rsidRPr="000C3329">
        <w:rPr>
          <w:rStyle w:val="longtext"/>
          <w:i/>
          <w:sz w:val="18"/>
          <w:szCs w:val="18"/>
        </w:rPr>
        <w:t xml:space="preserve">failure </w:t>
      </w:r>
      <w:r w:rsidRPr="000C3329">
        <w:rPr>
          <w:rStyle w:val="longtext"/>
          <w:i/>
          <w:sz w:val="18"/>
          <w:szCs w:val="18"/>
          <w:lang w:val="id-ID"/>
        </w:rPr>
        <w:t xml:space="preserve">action that cause the results of the project was </w:t>
      </w:r>
      <w:r w:rsidRPr="000C3329">
        <w:rPr>
          <w:rStyle w:val="longtext"/>
          <w:i/>
          <w:sz w:val="18"/>
          <w:szCs w:val="18"/>
        </w:rPr>
        <w:t>copied</w:t>
      </w:r>
      <w:r w:rsidRPr="000C3329">
        <w:rPr>
          <w:rStyle w:val="longtext"/>
          <w:i/>
          <w:sz w:val="18"/>
          <w:szCs w:val="18"/>
          <w:lang w:val="id-ID"/>
        </w:rPr>
        <w:t xml:space="preserve"> by someone else / other groups.</w:t>
      </w:r>
    </w:p>
    <w:p w14:paraId="12244592" w14:textId="77777777" w:rsidR="002C34DC" w:rsidRPr="00BD0E8D" w:rsidRDefault="002C34DC" w:rsidP="002C34DC">
      <w:pPr>
        <w:ind w:left="540"/>
        <w:jc w:val="both"/>
        <w:rPr>
          <w:rStyle w:val="longtext"/>
          <w:sz w:val="18"/>
          <w:szCs w:val="18"/>
        </w:rPr>
      </w:pPr>
    </w:p>
    <w:p w14:paraId="148DAD76" w14:textId="77777777" w:rsidR="002C34DC" w:rsidRPr="00BD0E8D" w:rsidRDefault="002C34DC" w:rsidP="002C34DC">
      <w:pPr>
        <w:numPr>
          <w:ilvl w:val="0"/>
          <w:numId w:val="1"/>
        </w:numPr>
        <w:tabs>
          <w:tab w:val="clear" w:pos="720"/>
        </w:tabs>
        <w:ind w:left="360"/>
        <w:jc w:val="both"/>
        <w:rPr>
          <w:lang w:val="id-ID"/>
        </w:rPr>
      </w:pPr>
      <w:r w:rsidRPr="00BD0E8D">
        <w:rPr>
          <w:lang w:val="id-ID"/>
        </w:rPr>
        <w:t xml:space="preserve">Jika kelompok terbukti melakukan tindakan seperti yang dijelaskan butir 1 di atas, maka </w:t>
      </w:r>
      <w:r w:rsidRPr="00BD0E8D">
        <w:rPr>
          <w:b/>
          <w:bCs/>
          <w:u w:val="single"/>
          <w:lang w:val="id-ID"/>
        </w:rPr>
        <w:t>nilai kelompok</w:t>
      </w:r>
      <w:r w:rsidRPr="00BD0E8D">
        <w:rPr>
          <w:lang w:val="id-ID"/>
        </w:rPr>
        <w:t xml:space="preserve"> yang melakukan kecurangan (menyontek maupun dicontek) akan di –</w:t>
      </w:r>
      <w:r w:rsidRPr="00BD0E8D">
        <w:rPr>
          <w:b/>
          <w:bCs/>
          <w:lang w:val="id-ID"/>
        </w:rPr>
        <w:t xml:space="preserve"> </w:t>
      </w:r>
      <w:r w:rsidRPr="00BD0E8D">
        <w:rPr>
          <w:b/>
          <w:bCs/>
          <w:u w:val="single"/>
          <w:lang w:val="id-ID"/>
        </w:rPr>
        <w:t>NOL</w:t>
      </w:r>
      <w:r w:rsidRPr="00BD0E8D">
        <w:rPr>
          <w:lang w:val="id-ID"/>
        </w:rPr>
        <w:t xml:space="preserve"> – kan.</w:t>
      </w:r>
    </w:p>
    <w:p w14:paraId="1A443CEB" w14:textId="77777777" w:rsidR="002C34DC" w:rsidRPr="00E30D48" w:rsidRDefault="002C34DC" w:rsidP="002C34DC">
      <w:pPr>
        <w:ind w:left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>If the group is proved to t</w:t>
      </w:r>
      <w:r w:rsidRPr="00E30D48">
        <w:rPr>
          <w:rStyle w:val="longtext"/>
          <w:i/>
          <w:sz w:val="18"/>
          <w:szCs w:val="18"/>
        </w:rPr>
        <w:t>he actions described in point 1 above, the score of the group which committed dishonest acts (cheating or being cheated) will be “Zero”</w:t>
      </w:r>
    </w:p>
    <w:p w14:paraId="46E1CDED" w14:textId="77777777" w:rsidR="002C34DC" w:rsidRPr="00BD0E8D" w:rsidRDefault="002C34DC" w:rsidP="002C34DC">
      <w:pPr>
        <w:ind w:left="360" w:hanging="360"/>
      </w:pPr>
    </w:p>
    <w:p w14:paraId="5FA5CCAB" w14:textId="77777777" w:rsidR="002C34DC" w:rsidRPr="00BD0E8D" w:rsidRDefault="002C34DC" w:rsidP="002C34DC">
      <w:pPr>
        <w:numPr>
          <w:ilvl w:val="0"/>
          <w:numId w:val="1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>Perhatikan jadwal pengumpulan proyek, segala jenis pengumpulan proyek di luar jadwal tidak dilayani.</w:t>
      </w:r>
    </w:p>
    <w:p w14:paraId="76A9B893" w14:textId="77777777" w:rsidR="002C34DC" w:rsidRPr="00E30D48" w:rsidRDefault="002C34DC" w:rsidP="002C34DC">
      <w:pPr>
        <w:tabs>
          <w:tab w:val="left" w:pos="540"/>
        </w:tabs>
        <w:ind w:left="360" w:hanging="360"/>
        <w:jc w:val="both"/>
        <w:rPr>
          <w:rStyle w:val="longtext"/>
          <w:rFonts w:ascii="Trebuchet MS" w:hAnsi="Trebuchet MS"/>
          <w:i/>
          <w:iCs/>
          <w:sz w:val="18"/>
          <w:szCs w:val="18"/>
        </w:rPr>
      </w:pPr>
      <w:r>
        <w:rPr>
          <w:rStyle w:val="longtext"/>
          <w:i/>
          <w:sz w:val="18"/>
          <w:szCs w:val="18"/>
        </w:rPr>
        <w:tab/>
      </w:r>
      <w:r w:rsidRPr="00E30D48">
        <w:rPr>
          <w:rStyle w:val="longtext"/>
          <w:i/>
          <w:sz w:val="18"/>
          <w:szCs w:val="18"/>
        </w:rPr>
        <w:t>Pay attention to the submission schedule for the project, all kinds of submission outside the project schedule will not be accepted</w:t>
      </w:r>
    </w:p>
    <w:p w14:paraId="681AD44A" w14:textId="77777777" w:rsidR="002C34DC" w:rsidRPr="00BD0E8D" w:rsidRDefault="002C34DC" w:rsidP="002C34DC">
      <w:pPr>
        <w:ind w:left="360" w:hanging="360"/>
        <w:jc w:val="both"/>
        <w:rPr>
          <w:rStyle w:val="longtext"/>
          <w:i/>
          <w:iCs/>
          <w:sz w:val="18"/>
          <w:szCs w:val="18"/>
        </w:rPr>
      </w:pPr>
    </w:p>
    <w:p w14:paraId="684F0282" w14:textId="77777777" w:rsidR="002C34DC" w:rsidRPr="00BD0E8D" w:rsidRDefault="002C34DC" w:rsidP="002C34DC">
      <w:pPr>
        <w:numPr>
          <w:ilvl w:val="0"/>
          <w:numId w:val="1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D0E8D">
        <w:rPr>
          <w:lang w:val="id-ID"/>
        </w:rPr>
        <w:t>Jangan lupa untuk melihat kriteria penilaian proyek yang ditempel di papan pengumuman, atau tanya asisten anda.</w:t>
      </w:r>
    </w:p>
    <w:p w14:paraId="3A201715" w14:textId="77777777" w:rsidR="002C34DC" w:rsidRDefault="002C34DC" w:rsidP="002C34DC">
      <w:pPr>
        <w:ind w:left="360"/>
        <w:jc w:val="both"/>
        <w:rPr>
          <w:rStyle w:val="longtext"/>
          <w:i/>
          <w:sz w:val="18"/>
          <w:szCs w:val="18"/>
        </w:rPr>
      </w:pPr>
      <w:r w:rsidRPr="00E30D48">
        <w:rPr>
          <w:rStyle w:val="longtext"/>
          <w:i/>
          <w:sz w:val="18"/>
          <w:szCs w:val="18"/>
          <w:lang w:val="id-ID"/>
        </w:rPr>
        <w:t xml:space="preserve">Don’t forget to look at the project assessment criteria </w:t>
      </w:r>
      <w:r w:rsidRPr="00E30D48">
        <w:rPr>
          <w:rStyle w:val="longtext"/>
          <w:i/>
          <w:sz w:val="18"/>
          <w:szCs w:val="18"/>
        </w:rPr>
        <w:t xml:space="preserve">that </w:t>
      </w:r>
      <w:r w:rsidRPr="00E30D48">
        <w:rPr>
          <w:rStyle w:val="longtext"/>
          <w:i/>
          <w:sz w:val="18"/>
          <w:szCs w:val="18"/>
          <w:lang w:val="id-ID"/>
        </w:rPr>
        <w:t xml:space="preserve">posted on the </w:t>
      </w:r>
      <w:r w:rsidRPr="00E30D48">
        <w:rPr>
          <w:rStyle w:val="longtext"/>
          <w:i/>
          <w:sz w:val="18"/>
          <w:szCs w:val="18"/>
        </w:rPr>
        <w:t>announcement</w:t>
      </w:r>
      <w:r w:rsidRPr="00E30D48">
        <w:rPr>
          <w:rStyle w:val="longtext"/>
          <w:i/>
          <w:sz w:val="18"/>
          <w:szCs w:val="18"/>
          <w:lang w:val="id-ID"/>
        </w:rPr>
        <w:t xml:space="preserve"> board, or ask your teaching assistant.</w:t>
      </w:r>
    </w:p>
    <w:p w14:paraId="7C226302" w14:textId="77777777" w:rsidR="002C34DC" w:rsidRPr="00B57FC4" w:rsidRDefault="002C34DC" w:rsidP="002C34DC">
      <w:pPr>
        <w:ind w:left="360"/>
        <w:jc w:val="both"/>
        <w:rPr>
          <w:rStyle w:val="longtext"/>
          <w:i/>
          <w:sz w:val="18"/>
          <w:szCs w:val="18"/>
        </w:rPr>
      </w:pPr>
    </w:p>
    <w:p w14:paraId="4E3D3086" w14:textId="77777777" w:rsidR="002C34DC" w:rsidRPr="00BE3C75" w:rsidRDefault="002C34DC" w:rsidP="002C34DC">
      <w:pPr>
        <w:numPr>
          <w:ilvl w:val="0"/>
          <w:numId w:val="1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E3C75">
        <w:rPr>
          <w:lang w:val="id-ID"/>
        </w:rPr>
        <w:t>Persentase penilaiaan</w:t>
      </w:r>
      <w:r>
        <w:rPr>
          <w:lang w:val="id-ID"/>
        </w:rPr>
        <w:t xml:space="preserve"> untuk matakuliah in</w:t>
      </w:r>
      <w:proofErr w:type="spellStart"/>
      <w:r>
        <w:t>i</w:t>
      </w:r>
      <w:proofErr w:type="spellEnd"/>
      <w:r w:rsidRPr="00BE3C75">
        <w:rPr>
          <w:lang w:val="id-ID"/>
        </w:rPr>
        <w:t xml:space="preserve"> adalah sebagai berikut: </w:t>
      </w:r>
    </w:p>
    <w:p w14:paraId="1C7B54A1" w14:textId="77777777" w:rsidR="002C34DC" w:rsidRDefault="002C34DC" w:rsidP="002C34DC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BE3C75">
        <w:rPr>
          <w:rStyle w:val="longtext"/>
          <w:i/>
          <w:iCs/>
          <w:sz w:val="18"/>
          <w:szCs w:val="18"/>
        </w:rPr>
        <w:t>Marking percentage for this subject is describe</w:t>
      </w:r>
      <w:r>
        <w:rPr>
          <w:rStyle w:val="longtext"/>
          <w:i/>
          <w:iCs/>
          <w:sz w:val="18"/>
          <w:szCs w:val="18"/>
        </w:rPr>
        <w:t>d</w:t>
      </w:r>
      <w:r w:rsidRPr="00BE3C75">
        <w:rPr>
          <w:rStyle w:val="longtext"/>
          <w:i/>
          <w:iCs/>
          <w:sz w:val="18"/>
          <w:szCs w:val="18"/>
        </w:rPr>
        <w:t xml:space="preserve"> as follows:</w:t>
      </w:r>
    </w:p>
    <w:p w14:paraId="426A770F" w14:textId="77777777" w:rsidR="002C34DC" w:rsidRPr="00BE3C75" w:rsidRDefault="002C34DC" w:rsidP="002C34DC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0"/>
      </w:tblGrid>
      <w:tr w:rsidR="002C34DC" w:rsidRPr="002B1798" w14:paraId="56B7F0C1" w14:textId="77777777" w:rsidTr="00D62A9C">
        <w:tc>
          <w:tcPr>
            <w:tcW w:w="1800" w:type="dxa"/>
            <w:shd w:val="clear" w:color="auto" w:fill="D9D9D9"/>
          </w:tcPr>
          <w:p w14:paraId="09665ABC" w14:textId="77777777" w:rsidR="002C34DC" w:rsidRPr="00D62A9C" w:rsidRDefault="002C34DC" w:rsidP="00D62A9C">
            <w:pPr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D62A9C">
              <w:rPr>
                <w:b/>
                <w:bCs/>
                <w:sz w:val="22"/>
                <w:szCs w:val="22"/>
              </w:rPr>
              <w:t>Tugas</w:t>
            </w:r>
            <w:proofErr w:type="spellEnd"/>
            <w:r w:rsidRPr="00D62A9C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D62A9C">
              <w:rPr>
                <w:b/>
                <w:bCs/>
                <w:sz w:val="22"/>
                <w:szCs w:val="22"/>
              </w:rPr>
              <w:t>Mandiri</w:t>
            </w:r>
            <w:proofErr w:type="spellEnd"/>
          </w:p>
          <w:p w14:paraId="36B3A16F" w14:textId="77777777" w:rsidR="002C34DC" w:rsidRPr="00D62A9C" w:rsidRDefault="002C34DC" w:rsidP="00D62A9C">
            <w:pPr>
              <w:jc w:val="center"/>
              <w:rPr>
                <w:bCs/>
                <w:i/>
                <w:sz w:val="18"/>
                <w:szCs w:val="18"/>
              </w:rPr>
            </w:pPr>
            <w:r w:rsidRPr="00D62A9C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1800" w:type="dxa"/>
            <w:shd w:val="clear" w:color="auto" w:fill="D9D9D9"/>
          </w:tcPr>
          <w:p w14:paraId="2444EF93" w14:textId="77777777" w:rsidR="002C34DC" w:rsidRPr="00D62A9C" w:rsidRDefault="002C34DC" w:rsidP="00D62A9C">
            <w:pPr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D62A9C">
              <w:rPr>
                <w:b/>
                <w:bCs/>
                <w:sz w:val="22"/>
                <w:szCs w:val="22"/>
              </w:rPr>
              <w:t>Proyek</w:t>
            </w:r>
            <w:proofErr w:type="spellEnd"/>
          </w:p>
          <w:p w14:paraId="03A7A27D" w14:textId="77777777" w:rsidR="002C34DC" w:rsidRPr="00D62A9C" w:rsidRDefault="002C34DC" w:rsidP="00D62A9C">
            <w:pPr>
              <w:jc w:val="center"/>
              <w:rPr>
                <w:bCs/>
                <w:i/>
                <w:sz w:val="18"/>
                <w:szCs w:val="18"/>
              </w:rPr>
            </w:pPr>
            <w:r w:rsidRPr="00D62A9C">
              <w:rPr>
                <w:bCs/>
                <w:i/>
                <w:sz w:val="18"/>
                <w:szCs w:val="18"/>
              </w:rPr>
              <w:t>Project</w:t>
            </w:r>
          </w:p>
        </w:tc>
        <w:tc>
          <w:tcPr>
            <w:tcW w:w="1800" w:type="dxa"/>
            <w:shd w:val="clear" w:color="auto" w:fill="D9D9D9"/>
          </w:tcPr>
          <w:p w14:paraId="51113ED8" w14:textId="77777777" w:rsidR="002C34DC" w:rsidRPr="00D62A9C" w:rsidRDefault="002C34DC" w:rsidP="00D62A9C">
            <w:pPr>
              <w:jc w:val="center"/>
              <w:rPr>
                <w:b/>
                <w:bCs/>
                <w:sz w:val="22"/>
                <w:szCs w:val="22"/>
              </w:rPr>
            </w:pPr>
            <w:r w:rsidRPr="00D62A9C">
              <w:rPr>
                <w:b/>
                <w:bCs/>
                <w:sz w:val="22"/>
                <w:szCs w:val="22"/>
              </w:rPr>
              <w:t>UAP</w:t>
            </w:r>
          </w:p>
          <w:p w14:paraId="1DA4CF78" w14:textId="77777777" w:rsidR="002C34DC" w:rsidRPr="00D62A9C" w:rsidRDefault="002C34DC" w:rsidP="00D62A9C">
            <w:pPr>
              <w:jc w:val="center"/>
              <w:rPr>
                <w:bCs/>
                <w:i/>
                <w:sz w:val="18"/>
                <w:szCs w:val="18"/>
              </w:rPr>
            </w:pPr>
            <w:r w:rsidRPr="00D62A9C">
              <w:rPr>
                <w:bCs/>
                <w:i/>
                <w:sz w:val="18"/>
                <w:szCs w:val="18"/>
              </w:rPr>
              <w:t>Final Exam</w:t>
            </w:r>
          </w:p>
        </w:tc>
      </w:tr>
      <w:tr w:rsidR="002C34DC" w14:paraId="76CE01B7" w14:textId="77777777" w:rsidTr="00D62A9C">
        <w:trPr>
          <w:trHeight w:val="422"/>
        </w:trPr>
        <w:tc>
          <w:tcPr>
            <w:tcW w:w="1800" w:type="dxa"/>
            <w:vAlign w:val="center"/>
          </w:tcPr>
          <w:p w14:paraId="699C04DC" w14:textId="77777777" w:rsidR="002C34DC" w:rsidRPr="00D62A9C" w:rsidRDefault="002C34DC" w:rsidP="00D62A9C">
            <w:pPr>
              <w:jc w:val="center"/>
              <w:rPr>
                <w:bCs/>
                <w:sz w:val="22"/>
                <w:szCs w:val="22"/>
              </w:rPr>
            </w:pPr>
            <w:r w:rsidRPr="00D62A9C">
              <w:rPr>
                <w:bCs/>
                <w:sz w:val="22"/>
                <w:szCs w:val="22"/>
              </w:rPr>
              <w:t>40%</w:t>
            </w:r>
          </w:p>
        </w:tc>
        <w:tc>
          <w:tcPr>
            <w:tcW w:w="1800" w:type="dxa"/>
            <w:vAlign w:val="center"/>
          </w:tcPr>
          <w:p w14:paraId="21736994" w14:textId="77777777" w:rsidR="002C34DC" w:rsidRPr="00D62A9C" w:rsidRDefault="002C34DC" w:rsidP="00D62A9C">
            <w:pPr>
              <w:jc w:val="center"/>
              <w:rPr>
                <w:bCs/>
                <w:sz w:val="22"/>
                <w:szCs w:val="22"/>
              </w:rPr>
            </w:pPr>
            <w:r w:rsidRPr="00D62A9C">
              <w:rPr>
                <w:bCs/>
                <w:sz w:val="22"/>
                <w:szCs w:val="22"/>
              </w:rPr>
              <w:t>60%</w:t>
            </w:r>
          </w:p>
        </w:tc>
        <w:tc>
          <w:tcPr>
            <w:tcW w:w="1800" w:type="dxa"/>
            <w:vAlign w:val="center"/>
          </w:tcPr>
          <w:p w14:paraId="63A61DB1" w14:textId="77777777" w:rsidR="002C34DC" w:rsidRPr="00D62A9C" w:rsidRDefault="002C34DC" w:rsidP="00D62A9C">
            <w:pPr>
              <w:jc w:val="center"/>
              <w:rPr>
                <w:b/>
                <w:bCs/>
                <w:sz w:val="22"/>
                <w:szCs w:val="22"/>
              </w:rPr>
            </w:pPr>
            <w:r w:rsidRPr="00D62A9C">
              <w:rPr>
                <w:b/>
                <w:bCs/>
                <w:sz w:val="22"/>
                <w:szCs w:val="22"/>
              </w:rPr>
              <w:t>-</w:t>
            </w:r>
          </w:p>
        </w:tc>
      </w:tr>
    </w:tbl>
    <w:p w14:paraId="5824B154" w14:textId="77777777" w:rsidR="002C34DC" w:rsidRDefault="002C34DC" w:rsidP="002C34DC">
      <w:pPr>
        <w:spacing w:after="200" w:line="276" w:lineRule="auto"/>
        <w:rPr>
          <w:lang w:val="id-ID"/>
        </w:rPr>
      </w:pPr>
      <w:r>
        <w:rPr>
          <w:lang w:val="id-ID"/>
        </w:rPr>
        <w:br w:type="page"/>
      </w:r>
    </w:p>
    <w:p w14:paraId="12B3DA6E" w14:textId="77777777" w:rsidR="002C34DC" w:rsidRPr="00571235" w:rsidRDefault="002C34DC" w:rsidP="002C34DC">
      <w:pPr>
        <w:numPr>
          <w:ilvl w:val="0"/>
          <w:numId w:val="1"/>
        </w:numPr>
        <w:tabs>
          <w:tab w:val="clear" w:pos="720"/>
          <w:tab w:val="num" w:pos="540"/>
        </w:tabs>
        <w:ind w:left="360"/>
        <w:jc w:val="both"/>
        <w:rPr>
          <w:lang w:val="id-ID"/>
        </w:rPr>
      </w:pPr>
      <w:r w:rsidRPr="00BE3C75">
        <w:rPr>
          <w:lang w:val="id-ID"/>
        </w:rPr>
        <w:lastRenderedPageBreak/>
        <w:t xml:space="preserve">Software yang digunakan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8CF6B8E" w14:textId="77777777" w:rsidR="002C34DC" w:rsidRDefault="002C34DC" w:rsidP="002C34DC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6E5FEB">
        <w:rPr>
          <w:rStyle w:val="longtext"/>
          <w:i/>
          <w:iCs/>
          <w:sz w:val="18"/>
          <w:szCs w:val="18"/>
        </w:rPr>
        <w:t xml:space="preserve">Software </w:t>
      </w:r>
      <w:r>
        <w:rPr>
          <w:rStyle w:val="longtext"/>
          <w:i/>
          <w:iCs/>
          <w:sz w:val="18"/>
          <w:szCs w:val="18"/>
        </w:rPr>
        <w:t>will be used</w:t>
      </w:r>
      <w:r w:rsidRPr="006E5FEB">
        <w:rPr>
          <w:rStyle w:val="longtext"/>
          <w:i/>
          <w:iCs/>
          <w:sz w:val="18"/>
          <w:szCs w:val="18"/>
        </w:rPr>
        <w:t xml:space="preserve"> in this subject are describe</w:t>
      </w:r>
      <w:r>
        <w:rPr>
          <w:rStyle w:val="longtext"/>
          <w:i/>
          <w:iCs/>
          <w:sz w:val="18"/>
          <w:szCs w:val="18"/>
        </w:rPr>
        <w:t>d</w:t>
      </w:r>
      <w:r w:rsidRPr="006E5FEB">
        <w:rPr>
          <w:rStyle w:val="longtext"/>
          <w:i/>
          <w:iCs/>
          <w:sz w:val="18"/>
          <w:szCs w:val="18"/>
        </w:rPr>
        <w:t xml:space="preserve"> as follows: </w:t>
      </w:r>
    </w:p>
    <w:p w14:paraId="685DE5E6" w14:textId="77777777" w:rsidR="002C34DC" w:rsidRPr="006E5FEB" w:rsidRDefault="002C34DC" w:rsidP="002C34DC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0"/>
      </w:tblGrid>
      <w:tr w:rsidR="002C34DC" w14:paraId="36A87E07" w14:textId="77777777" w:rsidTr="00D62A9C">
        <w:trPr>
          <w:trHeight w:val="504"/>
        </w:trPr>
        <w:tc>
          <w:tcPr>
            <w:tcW w:w="4410" w:type="dxa"/>
            <w:shd w:val="clear" w:color="auto" w:fill="D9D9D9"/>
          </w:tcPr>
          <w:p w14:paraId="7549950C" w14:textId="77777777" w:rsidR="002C34DC" w:rsidRPr="00D62A9C" w:rsidRDefault="002C34DC" w:rsidP="00D62A9C">
            <w:pPr>
              <w:jc w:val="center"/>
              <w:rPr>
                <w:b/>
                <w:bCs/>
                <w:sz w:val="22"/>
                <w:szCs w:val="18"/>
              </w:rPr>
            </w:pPr>
            <w:r w:rsidRPr="00D62A9C">
              <w:rPr>
                <w:b/>
                <w:bCs/>
                <w:sz w:val="22"/>
                <w:szCs w:val="18"/>
              </w:rPr>
              <w:t>Software</w:t>
            </w:r>
          </w:p>
          <w:p w14:paraId="22E7EE2A" w14:textId="77777777" w:rsidR="002C34DC" w:rsidRPr="00D62A9C" w:rsidRDefault="002C34DC" w:rsidP="00D62A9C">
            <w:pPr>
              <w:jc w:val="center"/>
              <w:rPr>
                <w:bCs/>
                <w:i/>
                <w:sz w:val="18"/>
                <w:szCs w:val="18"/>
                <w:highlight w:val="yellow"/>
              </w:rPr>
            </w:pPr>
            <w:r w:rsidRPr="00D62A9C">
              <w:rPr>
                <w:bCs/>
                <w:i/>
                <w:sz w:val="18"/>
                <w:szCs w:val="18"/>
              </w:rPr>
              <w:t>Software</w:t>
            </w:r>
          </w:p>
        </w:tc>
      </w:tr>
      <w:tr w:rsidR="002C34DC" w14:paraId="4CA64AED" w14:textId="77777777" w:rsidTr="00D62A9C">
        <w:trPr>
          <w:trHeight w:val="460"/>
        </w:trPr>
        <w:tc>
          <w:tcPr>
            <w:tcW w:w="4410" w:type="dxa"/>
            <w:vAlign w:val="center"/>
          </w:tcPr>
          <w:p w14:paraId="78F791EE" w14:textId="77777777" w:rsidR="002C34DC" w:rsidRPr="00D62A9C" w:rsidRDefault="002C34DC" w:rsidP="005A4F6F">
            <w:pPr>
              <w:rPr>
                <w:bCs/>
                <w:sz w:val="22"/>
                <w:szCs w:val="22"/>
                <w:highlight w:val="yellow"/>
              </w:rPr>
            </w:pPr>
            <w:r w:rsidRPr="00D62A9C">
              <w:rPr>
                <w:color w:val="000000"/>
                <w:sz w:val="20"/>
                <w:szCs w:val="20"/>
                <w:lang w:val="id-ID"/>
              </w:rPr>
              <w:t>Visual VB.NET Express Edition 2010</w:t>
            </w:r>
          </w:p>
        </w:tc>
      </w:tr>
    </w:tbl>
    <w:p w14:paraId="22953C7E" w14:textId="77777777" w:rsidR="002C34DC" w:rsidRDefault="002C34DC" w:rsidP="002C34DC">
      <w:pPr>
        <w:pStyle w:val="Heading2"/>
        <w:numPr>
          <w:ilvl w:val="0"/>
          <w:numId w:val="1"/>
        </w:numPr>
        <w:tabs>
          <w:tab w:val="clear" w:pos="720"/>
        </w:tabs>
        <w:ind w:left="360"/>
        <w:jc w:val="both"/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</w:pP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Ekstensi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file yang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harus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disertakan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dalam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pengumpulan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tugas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mandiri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dan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proyek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untuk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matakuliah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ini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adalah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sebagai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>berikut</w:t>
      </w:r>
      <w:proofErr w:type="spellEnd"/>
      <w:r>
        <w:rPr>
          <w:rFonts w:ascii="Times New Roman" w:eastAsia="MS Mincho" w:hAnsi="Times New Roman"/>
          <w:b w:val="0"/>
          <w:bCs w:val="0"/>
          <w:color w:val="auto"/>
          <w:sz w:val="24"/>
          <w:szCs w:val="24"/>
        </w:rPr>
        <w:t xml:space="preserve">: </w:t>
      </w:r>
    </w:p>
    <w:p w14:paraId="523E71CF" w14:textId="77777777" w:rsidR="002C34DC" w:rsidRDefault="002C34DC" w:rsidP="002C34DC">
      <w:pPr>
        <w:ind w:left="360"/>
        <w:jc w:val="both"/>
        <w:rPr>
          <w:rStyle w:val="longtext"/>
          <w:i/>
          <w:iCs/>
          <w:sz w:val="18"/>
          <w:szCs w:val="18"/>
        </w:rPr>
      </w:pPr>
      <w:r w:rsidRPr="00166B89">
        <w:rPr>
          <w:rStyle w:val="longtext"/>
          <w:i/>
          <w:iCs/>
          <w:sz w:val="18"/>
          <w:szCs w:val="18"/>
        </w:rPr>
        <w:t xml:space="preserve">File extensions should be included in assignment and project collection for this subject </w:t>
      </w:r>
      <w:r>
        <w:rPr>
          <w:rStyle w:val="longtext"/>
          <w:i/>
          <w:iCs/>
          <w:sz w:val="18"/>
          <w:szCs w:val="18"/>
        </w:rPr>
        <w:t>are</w:t>
      </w:r>
      <w:r w:rsidRPr="00166B89">
        <w:rPr>
          <w:rStyle w:val="longtext"/>
          <w:i/>
          <w:iCs/>
          <w:sz w:val="18"/>
          <w:szCs w:val="18"/>
        </w:rPr>
        <w:t xml:space="preserve"> described as follows: </w:t>
      </w:r>
    </w:p>
    <w:p w14:paraId="40A0E957" w14:textId="77777777" w:rsidR="002C34DC" w:rsidRPr="00166B89" w:rsidRDefault="002C34DC" w:rsidP="002C34DC">
      <w:pPr>
        <w:ind w:left="360"/>
        <w:jc w:val="both"/>
        <w:rPr>
          <w:rStyle w:val="longtext"/>
          <w:i/>
          <w:iCs/>
          <w:sz w:val="18"/>
          <w:szCs w:val="18"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0"/>
        <w:gridCol w:w="4410"/>
      </w:tblGrid>
      <w:tr w:rsidR="002C34DC" w14:paraId="185ED386" w14:textId="77777777" w:rsidTr="00D62A9C">
        <w:trPr>
          <w:trHeight w:val="504"/>
        </w:trPr>
        <w:tc>
          <w:tcPr>
            <w:tcW w:w="4410" w:type="dxa"/>
            <w:shd w:val="clear" w:color="auto" w:fill="D9D9D9"/>
          </w:tcPr>
          <w:p w14:paraId="782491F5" w14:textId="77777777" w:rsidR="002C34DC" w:rsidRPr="00D62A9C" w:rsidRDefault="002C34DC" w:rsidP="00D62A9C">
            <w:pPr>
              <w:jc w:val="center"/>
              <w:rPr>
                <w:b/>
                <w:bCs/>
                <w:sz w:val="22"/>
                <w:szCs w:val="18"/>
              </w:rPr>
            </w:pPr>
            <w:proofErr w:type="spellStart"/>
            <w:r w:rsidRPr="00D62A9C">
              <w:rPr>
                <w:b/>
                <w:bCs/>
                <w:sz w:val="22"/>
                <w:szCs w:val="18"/>
              </w:rPr>
              <w:t>Tugas</w:t>
            </w:r>
            <w:proofErr w:type="spellEnd"/>
            <w:r w:rsidRPr="00D62A9C">
              <w:rPr>
                <w:b/>
                <w:bCs/>
                <w:sz w:val="22"/>
                <w:szCs w:val="18"/>
              </w:rPr>
              <w:t xml:space="preserve"> </w:t>
            </w:r>
            <w:proofErr w:type="spellStart"/>
            <w:r w:rsidRPr="00D62A9C">
              <w:rPr>
                <w:b/>
                <w:bCs/>
                <w:sz w:val="22"/>
                <w:szCs w:val="18"/>
              </w:rPr>
              <w:t>Mandiri</w:t>
            </w:r>
            <w:proofErr w:type="spellEnd"/>
          </w:p>
          <w:p w14:paraId="2E005EAA" w14:textId="77777777" w:rsidR="002C34DC" w:rsidRPr="00D62A9C" w:rsidRDefault="002C34DC" w:rsidP="00D62A9C">
            <w:pPr>
              <w:jc w:val="center"/>
              <w:rPr>
                <w:bCs/>
                <w:i/>
                <w:sz w:val="18"/>
                <w:szCs w:val="18"/>
              </w:rPr>
            </w:pPr>
            <w:r w:rsidRPr="00D62A9C">
              <w:rPr>
                <w:bCs/>
                <w:i/>
                <w:sz w:val="18"/>
                <w:szCs w:val="18"/>
              </w:rPr>
              <w:t>Assignment</w:t>
            </w:r>
          </w:p>
        </w:tc>
        <w:tc>
          <w:tcPr>
            <w:tcW w:w="4410" w:type="dxa"/>
            <w:shd w:val="clear" w:color="auto" w:fill="D9D9D9"/>
          </w:tcPr>
          <w:p w14:paraId="5F3C6092" w14:textId="77777777" w:rsidR="002C34DC" w:rsidRPr="00D62A9C" w:rsidRDefault="002C34DC" w:rsidP="00D62A9C">
            <w:pPr>
              <w:jc w:val="center"/>
              <w:rPr>
                <w:b/>
                <w:bCs/>
                <w:sz w:val="22"/>
                <w:szCs w:val="18"/>
              </w:rPr>
            </w:pPr>
            <w:proofErr w:type="spellStart"/>
            <w:r w:rsidRPr="00D62A9C">
              <w:rPr>
                <w:b/>
                <w:bCs/>
                <w:sz w:val="22"/>
                <w:szCs w:val="18"/>
              </w:rPr>
              <w:t>Proyek</w:t>
            </w:r>
            <w:proofErr w:type="spellEnd"/>
          </w:p>
          <w:p w14:paraId="2A519F73" w14:textId="77777777" w:rsidR="002C34DC" w:rsidRPr="00D62A9C" w:rsidRDefault="002C34DC" w:rsidP="00D62A9C">
            <w:pPr>
              <w:jc w:val="center"/>
              <w:rPr>
                <w:b/>
                <w:bCs/>
                <w:sz w:val="22"/>
                <w:szCs w:val="18"/>
              </w:rPr>
            </w:pPr>
            <w:r w:rsidRPr="00D62A9C">
              <w:rPr>
                <w:bCs/>
                <w:i/>
                <w:sz w:val="18"/>
                <w:szCs w:val="18"/>
              </w:rPr>
              <w:t>Project</w:t>
            </w:r>
          </w:p>
        </w:tc>
      </w:tr>
      <w:tr w:rsidR="002C34DC" w14:paraId="7B3798E5" w14:textId="77777777" w:rsidTr="00D62A9C">
        <w:trPr>
          <w:trHeight w:val="460"/>
        </w:trPr>
        <w:tc>
          <w:tcPr>
            <w:tcW w:w="4410" w:type="dxa"/>
            <w:vAlign w:val="center"/>
          </w:tcPr>
          <w:p w14:paraId="08E57FDE" w14:textId="77777777" w:rsidR="002C34DC" w:rsidRPr="00D62A9C" w:rsidRDefault="002C34DC" w:rsidP="005A4F6F">
            <w:pPr>
              <w:rPr>
                <w:bCs/>
                <w:sz w:val="22"/>
                <w:szCs w:val="22"/>
                <w:highlight w:val="yellow"/>
              </w:rPr>
            </w:pPr>
            <w:r w:rsidRPr="00D62A9C">
              <w:rPr>
                <w:sz w:val="22"/>
                <w:szCs w:val="22"/>
              </w:rPr>
              <w:t>Folder Project (SLN, CONFIG, VB, XSC, XSD, XSS, LAYOUT, RESX, VBPROJ, USER, EXE, PDB, MANIFEST, XML, image files(JPG/PNG/GIF), MYAPP, SETTINGS, CACHE, TLOG, RESOURCES, TXT, DLL)</w:t>
            </w:r>
          </w:p>
        </w:tc>
        <w:tc>
          <w:tcPr>
            <w:tcW w:w="4410" w:type="dxa"/>
            <w:vAlign w:val="center"/>
          </w:tcPr>
          <w:p w14:paraId="6767265D" w14:textId="77777777" w:rsidR="002C34DC" w:rsidRPr="00D62A9C" w:rsidRDefault="002C34DC" w:rsidP="005A4F6F">
            <w:pPr>
              <w:rPr>
                <w:bCs/>
                <w:sz w:val="22"/>
                <w:szCs w:val="22"/>
                <w:highlight w:val="yellow"/>
              </w:rPr>
            </w:pPr>
            <w:r w:rsidRPr="00D62A9C">
              <w:rPr>
                <w:sz w:val="22"/>
                <w:szCs w:val="22"/>
              </w:rPr>
              <w:t>Folder Project (SLN, CONFIG, VB, MDF, LDF, XSC, XSD, XSS, DBML, LAYOUT, RESX, VBPROJ, USER, EXE, PDB, MANIFEST, XML, image files(JPG/PNG/GIF), MYAPP, SETTINGS, CACHE, TLOG, RESOURCES, TXT, DLL)</w:t>
            </w:r>
          </w:p>
        </w:tc>
      </w:tr>
    </w:tbl>
    <w:p w14:paraId="1EF1849A" w14:textId="77777777" w:rsidR="008B5AB3" w:rsidRPr="005C6264" w:rsidRDefault="002C34DC">
      <w:pPr>
        <w:spacing w:after="200" w:line="276" w:lineRule="auto"/>
        <w:rPr>
          <w:rFonts w:eastAsia="SimSun"/>
          <w:b/>
          <w:bCs/>
        </w:rPr>
      </w:pPr>
      <w:r>
        <w:br w:type="page"/>
      </w:r>
    </w:p>
    <w:p w14:paraId="3278C1B7" w14:textId="77777777" w:rsidR="005A5298" w:rsidRPr="00876A58" w:rsidRDefault="005A5298" w:rsidP="005A5298">
      <w:pPr>
        <w:pStyle w:val="Heading2"/>
        <w:rPr>
          <w:rFonts w:ascii="Times New Roman" w:hAnsi="Times New Roman"/>
          <w:color w:val="auto"/>
          <w:sz w:val="24"/>
          <w:szCs w:val="24"/>
        </w:rPr>
      </w:pPr>
      <w:r w:rsidRPr="00876A58">
        <w:rPr>
          <w:rFonts w:ascii="Times New Roman" w:hAnsi="Times New Roman"/>
          <w:color w:val="auto"/>
          <w:sz w:val="24"/>
          <w:szCs w:val="24"/>
          <w:lang w:val="id-ID"/>
        </w:rPr>
        <w:lastRenderedPageBreak/>
        <w:t>Soal</w:t>
      </w:r>
    </w:p>
    <w:p w14:paraId="5DAC650B" w14:textId="77777777" w:rsidR="005A5298" w:rsidRPr="00876A58" w:rsidRDefault="005A5298" w:rsidP="005A5298">
      <w:pPr>
        <w:rPr>
          <w:rFonts w:ascii="Arial" w:hAnsi="Arial" w:cs="Arial"/>
          <w:i/>
          <w:sz w:val="16"/>
          <w:lang w:val="id-ID"/>
        </w:rPr>
      </w:pPr>
      <w:r w:rsidRPr="00876A58">
        <w:rPr>
          <w:rFonts w:ascii="Arial" w:hAnsi="Arial" w:cs="Arial"/>
          <w:i/>
          <w:sz w:val="16"/>
          <w:lang w:val="id-ID"/>
        </w:rPr>
        <w:t>Case</w:t>
      </w:r>
    </w:p>
    <w:p w14:paraId="39AD2F7D" w14:textId="77777777" w:rsidR="005A5298" w:rsidRPr="00876A58" w:rsidRDefault="005A5298" w:rsidP="005A5298">
      <w:pPr>
        <w:rPr>
          <w:lang w:val="id-ID"/>
        </w:rPr>
      </w:pPr>
    </w:p>
    <w:p w14:paraId="440395BE" w14:textId="77777777" w:rsidR="005A5298" w:rsidRPr="0055106C" w:rsidRDefault="00876661" w:rsidP="005A5298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Bluejek</w:t>
      </w:r>
      <w:proofErr w:type="spellEnd"/>
    </w:p>
    <w:p w14:paraId="589470DD" w14:textId="77777777" w:rsidR="005A5298" w:rsidRPr="0055106C" w:rsidRDefault="005A5298" w:rsidP="005A5298">
      <w:pPr>
        <w:rPr>
          <w:b/>
        </w:rPr>
      </w:pPr>
      <w:r w:rsidRPr="0055106C">
        <w:rPr>
          <w:b/>
          <w:sz w:val="44"/>
          <w:szCs w:val="44"/>
        </w:rPr>
        <w:tab/>
      </w:r>
    </w:p>
    <w:p w14:paraId="51BABC21" w14:textId="77777777" w:rsidR="005A5298" w:rsidRDefault="005A5298" w:rsidP="005A5298">
      <w:pPr>
        <w:jc w:val="both"/>
      </w:pPr>
      <w:r w:rsidRPr="004624F4">
        <w:rPr>
          <w:b/>
        </w:rPr>
        <w:tab/>
      </w:r>
      <w:r w:rsidRPr="00424C59">
        <w:t>“</w:t>
      </w:r>
      <w:proofErr w:type="spellStart"/>
      <w:r w:rsidR="00876661">
        <w:rPr>
          <w:b/>
        </w:rPr>
        <w:t>Bluejek</w:t>
      </w:r>
      <w:proofErr w:type="spellEnd"/>
      <w:r w:rsidR="00876661" w:rsidRPr="00424C59">
        <w:t>”</w:t>
      </w:r>
      <w:r w:rsidR="00876661">
        <w:t xml:space="preserve"> is a social enterprise that partners with a group of experienced and trustworthy </w:t>
      </w:r>
      <w:proofErr w:type="spellStart"/>
      <w:r w:rsidR="00876661" w:rsidRPr="00C86D77">
        <w:rPr>
          <w:i/>
        </w:rPr>
        <w:t>ojek</w:t>
      </w:r>
      <w:proofErr w:type="spellEnd"/>
      <w:r w:rsidR="00876661">
        <w:t xml:space="preserve"> drivers to deliver a one-stop-shop convenience service for Indonesians. </w:t>
      </w:r>
      <w:proofErr w:type="spellStart"/>
      <w:r w:rsidR="00876661" w:rsidRPr="00876661">
        <w:rPr>
          <w:b/>
        </w:rPr>
        <w:t>Bluejek</w:t>
      </w:r>
      <w:proofErr w:type="spellEnd"/>
      <w:r w:rsidR="00C86D77">
        <w:t xml:space="preserve"> services include t</w:t>
      </w:r>
      <w:r w:rsidR="00876661">
        <w:t>ransport</w:t>
      </w:r>
      <w:r w:rsidR="00D9130B">
        <w:t xml:space="preserve">. </w:t>
      </w:r>
      <w:r w:rsidR="00D9130B" w:rsidRPr="007125F5">
        <w:t xml:space="preserve">As the time goes, the </w:t>
      </w:r>
      <w:r w:rsidR="00CA1FDC">
        <w:t xml:space="preserve">store is overwhelmed by the number of </w:t>
      </w:r>
      <w:r w:rsidR="00876661">
        <w:t>orders</w:t>
      </w:r>
      <w:r w:rsidR="00CA1FDC">
        <w:t xml:space="preserve"> that </w:t>
      </w:r>
      <w:r w:rsidR="00876661">
        <w:t>call</w:t>
      </w:r>
      <w:r w:rsidR="00CA1FDC">
        <w:t xml:space="preserve"> the </w:t>
      </w:r>
      <w:proofErr w:type="spellStart"/>
      <w:r w:rsidR="00876661" w:rsidRPr="00C706A6">
        <w:rPr>
          <w:i/>
        </w:rPr>
        <w:t>Ojek</w:t>
      </w:r>
      <w:proofErr w:type="spellEnd"/>
      <w:r w:rsidR="00D9130B" w:rsidRPr="007125F5">
        <w:t xml:space="preserve"> and it i</w:t>
      </w:r>
      <w:r w:rsidR="00CA1FDC">
        <w:t>s more difficult to manage data,</w:t>
      </w:r>
      <w:r w:rsidR="00D9130B" w:rsidRPr="007125F5">
        <w:t xml:space="preserve"> </w:t>
      </w:r>
      <w:r w:rsidR="00876661">
        <w:t xml:space="preserve">the </w:t>
      </w:r>
      <w:proofErr w:type="spellStart"/>
      <w:r w:rsidR="00C86D77">
        <w:rPr>
          <w:i/>
        </w:rPr>
        <w:t>o</w:t>
      </w:r>
      <w:r w:rsidR="00876661" w:rsidRPr="00C86D77">
        <w:rPr>
          <w:i/>
        </w:rPr>
        <w:t>jek</w:t>
      </w:r>
      <w:proofErr w:type="spellEnd"/>
      <w:r w:rsidR="00B32980" w:rsidRPr="007125F5">
        <w:t xml:space="preserve"> need</w:t>
      </w:r>
      <w:r w:rsidR="00491BC1" w:rsidRPr="007125F5">
        <w:t>s</w:t>
      </w:r>
      <w:r w:rsidR="00B32980" w:rsidRPr="007125F5">
        <w:t xml:space="preserve"> an application to manage their </w:t>
      </w:r>
      <w:r w:rsidR="000F0433" w:rsidRPr="007125F5">
        <w:t>transaction</w:t>
      </w:r>
      <w:r w:rsidR="0044744F">
        <w:t>s</w:t>
      </w:r>
      <w:r w:rsidR="00CA1FDC">
        <w:t xml:space="preserve"> and r</w:t>
      </w:r>
      <w:r w:rsidR="00876661">
        <w:t>ecord the Commission payment</w:t>
      </w:r>
      <w:r w:rsidRPr="007125F5">
        <w:t xml:space="preserve">. </w:t>
      </w:r>
      <w:r w:rsidR="00CA1FDC">
        <w:t>“</w:t>
      </w:r>
      <w:proofErr w:type="spellStart"/>
      <w:r w:rsidR="00876661">
        <w:rPr>
          <w:b/>
        </w:rPr>
        <w:t>Bluejek</w:t>
      </w:r>
      <w:proofErr w:type="spellEnd"/>
      <w:r w:rsidR="00CA1FDC">
        <w:t>”</w:t>
      </w:r>
      <w:r w:rsidRPr="007125F5">
        <w:t xml:space="preserve"> </w:t>
      </w:r>
      <w:r w:rsidR="000D01E1">
        <w:t xml:space="preserve">has </w:t>
      </w:r>
      <w:r w:rsidRPr="007125F5">
        <w:t xml:space="preserve">decided to hire your service as a programmer to create </w:t>
      </w:r>
      <w:r w:rsidR="00D03397" w:rsidRPr="007125F5">
        <w:t>an</w:t>
      </w:r>
      <w:r w:rsidRPr="007125F5">
        <w:t xml:space="preserve"> application. Here are the requirements that need to be done:</w:t>
      </w:r>
    </w:p>
    <w:p w14:paraId="03D022C5" w14:textId="77777777" w:rsidR="005A5298" w:rsidRDefault="005A5298" w:rsidP="005A5298">
      <w:pPr>
        <w:jc w:val="both"/>
      </w:pPr>
    </w:p>
    <w:p w14:paraId="62D29ECE" w14:textId="77777777" w:rsidR="005A5298" w:rsidRDefault="005A5298" w:rsidP="00CE10E6">
      <w:pPr>
        <w:rPr>
          <w:b/>
        </w:rPr>
      </w:pPr>
      <w:r w:rsidRPr="007125F5">
        <w:rPr>
          <w:b/>
        </w:rPr>
        <w:t>Database:</w:t>
      </w:r>
    </w:p>
    <w:p w14:paraId="45232A5D" w14:textId="77777777" w:rsidR="005A5298" w:rsidRPr="006B626D" w:rsidRDefault="006B07EE" w:rsidP="006B626D">
      <w:pPr>
        <w:pStyle w:val="ListParagraph"/>
        <w:numPr>
          <w:ilvl w:val="0"/>
          <w:numId w:val="2"/>
        </w:numPr>
        <w:tabs>
          <w:tab w:val="clear" w:pos="720"/>
        </w:tabs>
        <w:ind w:left="360"/>
        <w:jc w:val="both"/>
        <w:rPr>
          <w:b/>
        </w:rPr>
      </w:pPr>
      <w:r>
        <w:rPr>
          <w:b/>
        </w:rPr>
        <w:t>Header</w:t>
      </w:r>
    </w:p>
    <w:p w14:paraId="711D1058" w14:textId="5AD06A77" w:rsidR="006B626D" w:rsidRDefault="002A7261" w:rsidP="0039192D">
      <w:pPr>
        <w:spacing w:line="276" w:lineRule="auto"/>
        <w:ind w:left="360"/>
        <w:jc w:val="both"/>
        <w:rPr>
          <w:b/>
        </w:rPr>
      </w:pPr>
      <w:r>
        <w:rPr>
          <w:noProof/>
          <w:sz w:val="16"/>
          <w:szCs w:val="16"/>
          <w:lang w:eastAsia="en-US"/>
        </w:rPr>
        <w:drawing>
          <wp:inline distT="0" distB="0" distL="0" distR="0" wp14:anchorId="08914FCB" wp14:editId="26DDAA6B">
            <wp:extent cx="3696216" cy="1981477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ea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81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BDCB0" w14:textId="77777777" w:rsidR="000F0433" w:rsidRPr="00F61746" w:rsidRDefault="000F0433" w:rsidP="000F0433">
      <w:pPr>
        <w:jc w:val="both"/>
      </w:pPr>
    </w:p>
    <w:p w14:paraId="217E1260" w14:textId="77777777" w:rsidR="005A5298" w:rsidRDefault="00D660DA" w:rsidP="006B626D">
      <w:pPr>
        <w:pStyle w:val="ListParagraph"/>
        <w:numPr>
          <w:ilvl w:val="0"/>
          <w:numId w:val="2"/>
        </w:numPr>
        <w:tabs>
          <w:tab w:val="clear" w:pos="720"/>
        </w:tabs>
        <w:ind w:left="360"/>
        <w:jc w:val="both"/>
        <w:rPr>
          <w:b/>
        </w:rPr>
      </w:pPr>
      <w:r>
        <w:rPr>
          <w:b/>
        </w:rPr>
        <w:t>Location</w:t>
      </w:r>
    </w:p>
    <w:p w14:paraId="7C93AD73" w14:textId="77777777" w:rsidR="00597B5D" w:rsidRDefault="00597B5D" w:rsidP="0039192D">
      <w:pPr>
        <w:pStyle w:val="ListParagraph"/>
        <w:spacing w:line="276" w:lineRule="auto"/>
        <w:ind w:left="360"/>
        <w:jc w:val="both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1747D9A3" wp14:editId="3A74F7DD">
            <wp:extent cx="3686689" cy="666843"/>
            <wp:effectExtent l="19050" t="1905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66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21BC3" w14:textId="77777777" w:rsidR="00597B5D" w:rsidRDefault="00597B5D" w:rsidP="00597B5D">
      <w:pPr>
        <w:pStyle w:val="ListParagraph"/>
        <w:ind w:left="360"/>
        <w:jc w:val="both"/>
        <w:rPr>
          <w:b/>
        </w:rPr>
      </w:pPr>
    </w:p>
    <w:p w14:paraId="5C9FD730" w14:textId="77777777" w:rsidR="00597B5D" w:rsidRDefault="00597B5D" w:rsidP="006B626D">
      <w:pPr>
        <w:pStyle w:val="ListParagraph"/>
        <w:numPr>
          <w:ilvl w:val="0"/>
          <w:numId w:val="2"/>
        </w:numPr>
        <w:tabs>
          <w:tab w:val="clear" w:pos="720"/>
        </w:tabs>
        <w:ind w:left="360"/>
        <w:jc w:val="both"/>
        <w:rPr>
          <w:b/>
        </w:rPr>
      </w:pPr>
      <w:proofErr w:type="spellStart"/>
      <w:r>
        <w:rPr>
          <w:b/>
        </w:rPr>
        <w:t>Ojek</w:t>
      </w:r>
      <w:proofErr w:type="spellEnd"/>
    </w:p>
    <w:p w14:paraId="7B0F33FC" w14:textId="1F2D4142" w:rsidR="006B626D" w:rsidRDefault="00013259" w:rsidP="006B626D">
      <w:pPr>
        <w:pStyle w:val="ListParagraph"/>
        <w:ind w:left="360"/>
        <w:jc w:val="both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262D3A26" wp14:editId="00EE914A">
            <wp:extent cx="3639058" cy="1552792"/>
            <wp:effectExtent l="19050" t="1905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je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552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A4BCD" w14:textId="77777777" w:rsidR="00244F32" w:rsidRDefault="00244F32" w:rsidP="00413DEC">
      <w:pPr>
        <w:spacing w:after="200" w:line="276" w:lineRule="auto"/>
        <w:rPr>
          <w:b/>
        </w:rPr>
      </w:pPr>
    </w:p>
    <w:p w14:paraId="5E8E8610" w14:textId="77777777" w:rsidR="00B26DF8" w:rsidRPr="00413DEC" w:rsidRDefault="00B26DF8" w:rsidP="00413DEC">
      <w:pPr>
        <w:spacing w:after="200" w:line="276" w:lineRule="auto"/>
        <w:rPr>
          <w:b/>
        </w:rPr>
      </w:pPr>
    </w:p>
    <w:p w14:paraId="6A4AB7AF" w14:textId="77777777" w:rsidR="005A5298" w:rsidRDefault="00575A5A" w:rsidP="005A5298">
      <w:pPr>
        <w:pStyle w:val="ListParagraph"/>
        <w:numPr>
          <w:ilvl w:val="0"/>
          <w:numId w:val="2"/>
        </w:numPr>
        <w:tabs>
          <w:tab w:val="clear" w:pos="720"/>
        </w:tabs>
        <w:ind w:left="360"/>
        <w:jc w:val="both"/>
        <w:rPr>
          <w:b/>
        </w:rPr>
      </w:pPr>
      <w:r>
        <w:rPr>
          <w:b/>
        </w:rPr>
        <w:lastRenderedPageBreak/>
        <w:t>User</w:t>
      </w:r>
    </w:p>
    <w:p w14:paraId="4F75A7F7" w14:textId="77777777" w:rsidR="005A5298" w:rsidRDefault="00597B5D" w:rsidP="0039192D">
      <w:pPr>
        <w:pStyle w:val="ListParagraph"/>
        <w:spacing w:line="276" w:lineRule="auto"/>
        <w:ind w:left="360"/>
        <w:jc w:val="both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06F065F1" wp14:editId="4F8380E7">
            <wp:extent cx="3696216" cy="1752845"/>
            <wp:effectExtent l="19050" t="1905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52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0DA">
        <w:rPr>
          <w:b/>
          <w:noProof/>
          <w:lang w:eastAsia="zh-CN"/>
        </w:rPr>
        <w:t xml:space="preserve"> </w:t>
      </w:r>
    </w:p>
    <w:p w14:paraId="6FB97E14" w14:textId="77777777" w:rsidR="00816A6C" w:rsidRDefault="00816A6C" w:rsidP="000F0433">
      <w:pPr>
        <w:pStyle w:val="ListParagraph"/>
        <w:ind w:left="360"/>
        <w:jc w:val="both"/>
        <w:rPr>
          <w:b/>
        </w:rPr>
      </w:pPr>
    </w:p>
    <w:p w14:paraId="3A26ACD1" w14:textId="77777777" w:rsidR="00575A5A" w:rsidRDefault="00575A5A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78C0A8F6" w14:textId="77777777" w:rsidR="00244F32" w:rsidRPr="006B6C59" w:rsidRDefault="005A5298" w:rsidP="005A5298">
      <w:pPr>
        <w:rPr>
          <w:b/>
        </w:rPr>
      </w:pPr>
      <w:r w:rsidRPr="006B6C59">
        <w:rPr>
          <w:b/>
        </w:rPr>
        <w:lastRenderedPageBreak/>
        <w:t>Application:</w:t>
      </w:r>
    </w:p>
    <w:p w14:paraId="121ED9CF" w14:textId="77777777" w:rsidR="005A5298" w:rsidRDefault="00FF0CD6" w:rsidP="005A5298">
      <w:pPr>
        <w:pStyle w:val="ListParagraph"/>
        <w:numPr>
          <w:ilvl w:val="3"/>
          <w:numId w:val="2"/>
        </w:numPr>
        <w:tabs>
          <w:tab w:val="clear" w:pos="2880"/>
          <w:tab w:val="num" w:pos="360"/>
          <w:tab w:val="left" w:pos="990"/>
        </w:tabs>
        <w:ind w:left="360"/>
        <w:rPr>
          <w:b/>
        </w:rPr>
      </w:pPr>
      <w:r>
        <w:rPr>
          <w:b/>
        </w:rPr>
        <w:t>Main</w:t>
      </w:r>
      <w:r w:rsidR="000C144D">
        <w:rPr>
          <w:b/>
        </w:rPr>
        <w:t xml:space="preserve"> </w:t>
      </w:r>
      <w:r w:rsidR="005A5298">
        <w:rPr>
          <w:b/>
        </w:rPr>
        <w:t>Form</w:t>
      </w:r>
    </w:p>
    <w:p w14:paraId="4496982A" w14:textId="77777777" w:rsidR="007062A3" w:rsidRDefault="007062A3" w:rsidP="007062A3">
      <w:pPr>
        <w:pStyle w:val="ListParagraph"/>
        <w:tabs>
          <w:tab w:val="left" w:pos="990"/>
        </w:tabs>
        <w:ind w:left="360"/>
        <w:rPr>
          <w:b/>
        </w:rPr>
      </w:pPr>
    </w:p>
    <w:p w14:paraId="6058656A" w14:textId="77777777" w:rsidR="00FF0CD6" w:rsidRDefault="009D6614" w:rsidP="00EA54CD">
      <w:pPr>
        <w:pStyle w:val="ListParagraph"/>
        <w:ind w:left="360"/>
        <w:jc w:val="center"/>
        <w:rPr>
          <w:b/>
          <w:noProof/>
          <w:lang w:eastAsia="en-US"/>
        </w:rPr>
      </w:pPr>
      <w:r w:rsidRPr="00D62A9C">
        <w:rPr>
          <w:b/>
          <w:noProof/>
          <w:lang w:eastAsia="en-US"/>
        </w:rPr>
        <w:drawing>
          <wp:inline distT="0" distB="0" distL="0" distR="0" wp14:anchorId="02F4FA29" wp14:editId="0B2D9B03">
            <wp:extent cx="6283960" cy="3402330"/>
            <wp:effectExtent l="0" t="0" r="2540" b="7620"/>
            <wp:docPr id="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6B66" w14:textId="77777777" w:rsidR="00EA54CD" w:rsidRDefault="00EA54CD" w:rsidP="00EA54CD">
      <w:pPr>
        <w:pStyle w:val="ListParagraph"/>
        <w:ind w:left="360"/>
        <w:jc w:val="center"/>
        <w:rPr>
          <w:b/>
          <w:noProof/>
          <w:lang w:eastAsia="en-US"/>
        </w:rPr>
      </w:pPr>
      <w:r>
        <w:rPr>
          <w:b/>
          <w:noProof/>
          <w:lang w:eastAsia="en-US"/>
        </w:rPr>
        <w:t>Main Form Before Login</w:t>
      </w:r>
    </w:p>
    <w:p w14:paraId="7B20045D" w14:textId="77777777" w:rsidR="00244F32" w:rsidRDefault="00244F32" w:rsidP="00EA54CD">
      <w:pPr>
        <w:pStyle w:val="ListParagraph"/>
        <w:ind w:left="360"/>
        <w:jc w:val="center"/>
        <w:rPr>
          <w:b/>
          <w:noProof/>
          <w:lang w:eastAsia="en-US"/>
        </w:rPr>
      </w:pPr>
    </w:p>
    <w:p w14:paraId="16545B99" w14:textId="77777777" w:rsidR="00EA54CD" w:rsidRDefault="009D6614" w:rsidP="00EA54CD">
      <w:pPr>
        <w:pStyle w:val="ListParagraph"/>
        <w:ind w:left="360"/>
        <w:jc w:val="center"/>
        <w:rPr>
          <w:b/>
          <w:noProof/>
          <w:lang w:eastAsia="en-US"/>
        </w:rPr>
      </w:pPr>
      <w:r w:rsidRPr="00D62A9C">
        <w:rPr>
          <w:b/>
          <w:noProof/>
          <w:lang w:eastAsia="en-US"/>
        </w:rPr>
        <w:drawing>
          <wp:inline distT="0" distB="0" distL="0" distR="0" wp14:anchorId="6FA08AB2" wp14:editId="7CF5BFDE">
            <wp:extent cx="6283960" cy="3402330"/>
            <wp:effectExtent l="0" t="0" r="2540" b="7620"/>
            <wp:docPr id="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C124" w14:textId="77777777" w:rsidR="00575A5A" w:rsidRDefault="004845E7" w:rsidP="00575A5A">
      <w:pPr>
        <w:pStyle w:val="ListParagraph"/>
        <w:ind w:left="360"/>
        <w:jc w:val="center"/>
        <w:rPr>
          <w:b/>
          <w:noProof/>
          <w:lang w:eastAsia="en-US"/>
        </w:rPr>
      </w:pPr>
      <w:r>
        <w:rPr>
          <w:b/>
          <w:noProof/>
          <w:lang w:eastAsia="en-US"/>
        </w:rPr>
        <w:t xml:space="preserve">Main Form After Login as </w:t>
      </w:r>
      <w:r w:rsidR="00575A5A">
        <w:rPr>
          <w:b/>
          <w:noProof/>
          <w:lang w:eastAsia="en-US"/>
        </w:rPr>
        <w:t>Admin</w:t>
      </w:r>
    </w:p>
    <w:p w14:paraId="77E063A2" w14:textId="77777777" w:rsidR="00575A5A" w:rsidRDefault="00575A5A" w:rsidP="00575A5A">
      <w:pPr>
        <w:pStyle w:val="ListParagraph"/>
        <w:ind w:left="360"/>
        <w:jc w:val="center"/>
        <w:rPr>
          <w:b/>
          <w:noProof/>
          <w:lang w:eastAsia="en-US"/>
        </w:rPr>
      </w:pPr>
    </w:p>
    <w:p w14:paraId="765B2AB8" w14:textId="77777777" w:rsidR="00575A5A" w:rsidRDefault="009D6614" w:rsidP="00575A5A">
      <w:pPr>
        <w:pStyle w:val="ListParagraph"/>
        <w:ind w:left="360"/>
        <w:jc w:val="center"/>
        <w:rPr>
          <w:b/>
          <w:noProof/>
          <w:lang w:eastAsia="en-US"/>
        </w:rPr>
      </w:pPr>
      <w:r w:rsidRPr="00D62A9C">
        <w:rPr>
          <w:b/>
          <w:noProof/>
          <w:lang w:eastAsia="en-US"/>
        </w:rPr>
        <w:drawing>
          <wp:inline distT="0" distB="0" distL="0" distR="0" wp14:anchorId="7ACEAA3F" wp14:editId="656623CD">
            <wp:extent cx="6283960" cy="3402330"/>
            <wp:effectExtent l="0" t="0" r="2540" b="7620"/>
            <wp:docPr id="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D233" w14:textId="77777777" w:rsidR="00575A5A" w:rsidRDefault="00575A5A" w:rsidP="00575A5A">
      <w:pPr>
        <w:pStyle w:val="ListParagraph"/>
        <w:ind w:left="360"/>
        <w:jc w:val="center"/>
        <w:rPr>
          <w:b/>
          <w:noProof/>
          <w:lang w:eastAsia="en-US"/>
        </w:rPr>
      </w:pPr>
      <w:r>
        <w:rPr>
          <w:b/>
          <w:noProof/>
          <w:lang w:eastAsia="en-US"/>
        </w:rPr>
        <w:t>Main Form After Login as Customer</w:t>
      </w:r>
    </w:p>
    <w:p w14:paraId="0FC6C406" w14:textId="77777777" w:rsidR="00575A5A" w:rsidRDefault="00575A5A" w:rsidP="00575A5A">
      <w:pPr>
        <w:pStyle w:val="ListParagraph"/>
        <w:ind w:left="360"/>
        <w:jc w:val="center"/>
        <w:rPr>
          <w:b/>
          <w:noProof/>
          <w:lang w:eastAsia="en-US"/>
        </w:rPr>
      </w:pPr>
    </w:p>
    <w:p w14:paraId="575AD752" w14:textId="77777777" w:rsidR="00575A5A" w:rsidRDefault="00575A5A" w:rsidP="00575A5A">
      <w:pPr>
        <w:pStyle w:val="ListParagraph"/>
        <w:ind w:left="360"/>
        <w:jc w:val="center"/>
        <w:rPr>
          <w:b/>
          <w:noProof/>
          <w:lang w:eastAsia="en-US"/>
        </w:rPr>
      </w:pPr>
    </w:p>
    <w:p w14:paraId="53034705" w14:textId="77777777" w:rsidR="00575A5A" w:rsidRDefault="009D6614" w:rsidP="00575A5A">
      <w:pPr>
        <w:pStyle w:val="ListParagraph"/>
        <w:ind w:left="360"/>
        <w:jc w:val="center"/>
        <w:rPr>
          <w:b/>
          <w:noProof/>
          <w:lang w:eastAsia="en-US"/>
        </w:rPr>
      </w:pPr>
      <w:r w:rsidRPr="00D62A9C">
        <w:rPr>
          <w:b/>
          <w:noProof/>
          <w:lang w:eastAsia="en-US"/>
        </w:rPr>
        <w:drawing>
          <wp:inline distT="0" distB="0" distL="0" distR="0" wp14:anchorId="1A78657D" wp14:editId="17DA231C">
            <wp:extent cx="6283960" cy="3402330"/>
            <wp:effectExtent l="0" t="0" r="2540" b="7620"/>
            <wp:docPr id="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69AD" w14:textId="77777777" w:rsidR="00244F32" w:rsidRPr="00865653" w:rsidRDefault="00575A5A" w:rsidP="00865653">
      <w:pPr>
        <w:pStyle w:val="ListParagraph"/>
        <w:ind w:left="360"/>
        <w:jc w:val="center"/>
        <w:rPr>
          <w:b/>
          <w:noProof/>
          <w:lang w:eastAsia="en-US"/>
        </w:rPr>
      </w:pPr>
      <w:r>
        <w:rPr>
          <w:b/>
          <w:noProof/>
          <w:lang w:eastAsia="en-US"/>
        </w:rPr>
        <w:t xml:space="preserve">Main Form After Login as </w:t>
      </w:r>
      <w:r w:rsidR="00A27B54">
        <w:rPr>
          <w:b/>
          <w:noProof/>
          <w:lang w:eastAsia="en-US"/>
        </w:rPr>
        <w:t>Ojek</w:t>
      </w:r>
    </w:p>
    <w:p w14:paraId="068AEA0B" w14:textId="77777777" w:rsidR="00FF0CD6" w:rsidRPr="00A27B54" w:rsidRDefault="00C86D77" w:rsidP="00FF0CD6">
      <w:pPr>
        <w:pStyle w:val="ListParagraph"/>
        <w:tabs>
          <w:tab w:val="left" w:pos="360"/>
        </w:tabs>
        <w:ind w:left="360"/>
        <w:jc w:val="both"/>
      </w:pPr>
      <w:r>
        <w:lastRenderedPageBreak/>
        <w:tab/>
      </w:r>
      <w:r w:rsidR="00A27B54">
        <w:t xml:space="preserve">Main Form </w:t>
      </w:r>
      <w:r w:rsidR="00FF0CD6">
        <w:t xml:space="preserve">contains menu to open other forms. The Main Form </w:t>
      </w:r>
      <w:r w:rsidR="00FF0CD6" w:rsidRPr="00244F32">
        <w:rPr>
          <w:b/>
        </w:rPr>
        <w:t>always</w:t>
      </w:r>
      <w:r w:rsidR="00FF0CD6">
        <w:t xml:space="preserve"> in </w:t>
      </w:r>
      <w:r w:rsidR="00FF0CD6" w:rsidRPr="00244F32">
        <w:rPr>
          <w:b/>
        </w:rPr>
        <w:t>maximized</w:t>
      </w:r>
      <w:r w:rsidR="00FF0CD6">
        <w:t xml:space="preserve"> state and</w:t>
      </w:r>
      <w:r w:rsidR="00244F32">
        <w:t xml:space="preserve"> t</w:t>
      </w:r>
      <w:r w:rsidR="00A27B54">
        <w:t xml:space="preserve">he </w:t>
      </w:r>
      <w:r w:rsidR="002E1046" w:rsidRPr="00244F32">
        <w:rPr>
          <w:b/>
        </w:rPr>
        <w:t>Maximize</w:t>
      </w:r>
      <w:r w:rsidR="00A27B54">
        <w:rPr>
          <w:b/>
        </w:rPr>
        <w:t xml:space="preserve"> </w:t>
      </w:r>
      <w:r w:rsidR="00A27B54">
        <w:t>control box is disable</w:t>
      </w:r>
    </w:p>
    <w:p w14:paraId="1A415375" w14:textId="77777777" w:rsidR="00224A79" w:rsidRDefault="00224A79" w:rsidP="00C82E38">
      <w:pPr>
        <w:tabs>
          <w:tab w:val="left" w:pos="360"/>
        </w:tabs>
        <w:jc w:val="both"/>
      </w:pPr>
    </w:p>
    <w:p w14:paraId="572B7077" w14:textId="77777777" w:rsidR="00FF0CD6" w:rsidRDefault="00FF0CD6" w:rsidP="00FF0CD6">
      <w:pPr>
        <w:pStyle w:val="ListParagraph"/>
        <w:tabs>
          <w:tab w:val="left" w:pos="360"/>
        </w:tabs>
        <w:ind w:left="360"/>
        <w:jc w:val="both"/>
        <w:rPr>
          <w:b/>
        </w:rPr>
      </w:pPr>
      <w:r>
        <w:rPr>
          <w:b/>
        </w:rPr>
        <w:t xml:space="preserve">Components: </w:t>
      </w:r>
    </w:p>
    <w:p w14:paraId="38867194" w14:textId="77777777" w:rsidR="00FF0CD6" w:rsidRPr="00C54E92" w:rsidRDefault="00CD2447" w:rsidP="00FF0CD6">
      <w:pPr>
        <w:pStyle w:val="ListParagraph"/>
        <w:numPr>
          <w:ilvl w:val="0"/>
          <w:numId w:val="3"/>
        </w:numPr>
        <w:tabs>
          <w:tab w:val="left" w:pos="360"/>
        </w:tabs>
        <w:ind w:left="720"/>
        <w:jc w:val="both"/>
        <w:rPr>
          <w:b/>
        </w:rPr>
      </w:pPr>
      <w:r>
        <w:rPr>
          <w:b/>
        </w:rPr>
        <w:t xml:space="preserve">Tool Strip </w:t>
      </w:r>
      <w:r w:rsidR="00FF0CD6">
        <w:t>for the main menu</w:t>
      </w:r>
    </w:p>
    <w:p w14:paraId="18C00745" w14:textId="77777777" w:rsidR="00FF0CD6" w:rsidRDefault="00FF0CD6" w:rsidP="00FF0CD6">
      <w:pPr>
        <w:tabs>
          <w:tab w:val="left" w:pos="360"/>
        </w:tabs>
        <w:jc w:val="both"/>
      </w:pPr>
      <w:r>
        <w:tab/>
      </w:r>
    </w:p>
    <w:p w14:paraId="19E3A701" w14:textId="77777777" w:rsidR="00FF0CD6" w:rsidRDefault="00FF0CD6" w:rsidP="00FF0CD6">
      <w:pPr>
        <w:tabs>
          <w:tab w:val="left" w:pos="360"/>
        </w:tabs>
        <w:jc w:val="both"/>
        <w:rPr>
          <w:b/>
        </w:rPr>
      </w:pPr>
      <w:r>
        <w:tab/>
      </w:r>
      <w:r>
        <w:rPr>
          <w:b/>
        </w:rPr>
        <w:t xml:space="preserve">Main menu: </w:t>
      </w:r>
    </w:p>
    <w:p w14:paraId="4D8A8909" w14:textId="77777777" w:rsidR="00FF0CD6" w:rsidRDefault="00FF0CD6" w:rsidP="00FF0CD6">
      <w:pPr>
        <w:pStyle w:val="ListParagraph"/>
        <w:numPr>
          <w:ilvl w:val="0"/>
          <w:numId w:val="3"/>
        </w:numPr>
        <w:tabs>
          <w:tab w:val="left" w:pos="360"/>
        </w:tabs>
        <w:ind w:left="720"/>
        <w:jc w:val="both"/>
        <w:rPr>
          <w:b/>
        </w:rPr>
      </w:pPr>
      <w:r>
        <w:rPr>
          <w:b/>
        </w:rPr>
        <w:t>File</w:t>
      </w:r>
    </w:p>
    <w:p w14:paraId="56B7F689" w14:textId="77777777" w:rsidR="00FF0CD6" w:rsidRPr="007D1D82" w:rsidRDefault="00FF0CD6" w:rsidP="00EF3325">
      <w:pPr>
        <w:pStyle w:val="ListParagraph"/>
        <w:numPr>
          <w:ilvl w:val="0"/>
          <w:numId w:val="8"/>
        </w:numPr>
        <w:tabs>
          <w:tab w:val="left" w:pos="360"/>
          <w:tab w:val="left" w:pos="1080"/>
          <w:tab w:val="left" w:pos="4320"/>
        </w:tabs>
        <w:ind w:left="5040" w:hanging="4320"/>
        <w:jc w:val="both"/>
        <w:rPr>
          <w:b/>
        </w:rPr>
      </w:pPr>
      <w:r>
        <w:rPr>
          <w:b/>
        </w:rPr>
        <w:t xml:space="preserve">Login  </w:t>
      </w:r>
      <w:r w:rsidR="007D1D82">
        <w:rPr>
          <w:b/>
        </w:rPr>
        <w:t>/ Logout</w:t>
      </w:r>
      <w:r w:rsidR="007D1D82">
        <w:rPr>
          <w:b/>
        </w:rPr>
        <w:tab/>
      </w:r>
      <w:r>
        <w:rPr>
          <w:b/>
        </w:rPr>
        <w:t>=&gt;</w:t>
      </w:r>
      <w:r>
        <w:rPr>
          <w:b/>
        </w:rPr>
        <w:tab/>
      </w:r>
      <w:r w:rsidR="00C75343">
        <w:t>S</w:t>
      </w:r>
      <w:r w:rsidRPr="00705B2C">
        <w:t>how</w:t>
      </w:r>
      <w:r>
        <w:rPr>
          <w:b/>
        </w:rPr>
        <w:t xml:space="preserve"> Login </w:t>
      </w:r>
      <w:r w:rsidRPr="00705B2C">
        <w:rPr>
          <w:b/>
        </w:rPr>
        <w:t>Form</w:t>
      </w:r>
      <w:r w:rsidR="00A27B54">
        <w:rPr>
          <w:b/>
        </w:rPr>
        <w:t xml:space="preserve"> </w:t>
      </w:r>
      <w:r w:rsidR="00A27B54">
        <w:t xml:space="preserve">for </w:t>
      </w:r>
      <w:r w:rsidR="007D1D82">
        <w:t xml:space="preserve">unlogged user </w:t>
      </w:r>
      <w:r w:rsidR="00A27B54">
        <w:t xml:space="preserve">and </w:t>
      </w:r>
      <w:r w:rsidR="00A27B54">
        <w:rPr>
          <w:b/>
        </w:rPr>
        <w:t>Logout</w:t>
      </w:r>
      <w:r w:rsidR="00A27B54">
        <w:t xml:space="preserve"> for </w:t>
      </w:r>
      <w:r w:rsidR="00C853EC">
        <w:t>registered</w:t>
      </w:r>
      <w:r w:rsidR="00A27B54">
        <w:t xml:space="preserve"> user</w:t>
      </w:r>
    </w:p>
    <w:p w14:paraId="6A79BE8F" w14:textId="77777777" w:rsidR="00FF0CD6" w:rsidRPr="008F2B63" w:rsidRDefault="00FF0CD6" w:rsidP="00FF0CD6">
      <w:pPr>
        <w:pStyle w:val="ListParagraph"/>
        <w:numPr>
          <w:ilvl w:val="0"/>
          <w:numId w:val="8"/>
        </w:numPr>
        <w:tabs>
          <w:tab w:val="left" w:pos="360"/>
        </w:tabs>
        <w:jc w:val="both"/>
        <w:rPr>
          <w:b/>
        </w:rPr>
      </w:pPr>
      <w:r>
        <w:rPr>
          <w:b/>
        </w:rPr>
        <w:t xml:space="preserve">Exit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27B54">
        <w:rPr>
          <w:b/>
        </w:rPr>
        <w:tab/>
      </w:r>
      <w:r>
        <w:rPr>
          <w:b/>
        </w:rPr>
        <w:t>=&gt;</w:t>
      </w:r>
      <w:r>
        <w:rPr>
          <w:b/>
        </w:rPr>
        <w:tab/>
      </w:r>
      <w:r w:rsidR="00C82E38">
        <w:t>C</w:t>
      </w:r>
      <w:r>
        <w:t>lose application</w:t>
      </w:r>
    </w:p>
    <w:p w14:paraId="5B905727" w14:textId="77777777" w:rsidR="00FF0CD6" w:rsidRDefault="00A27B54" w:rsidP="00FF0CD6">
      <w:pPr>
        <w:pStyle w:val="ListParagraph"/>
        <w:numPr>
          <w:ilvl w:val="0"/>
          <w:numId w:val="3"/>
        </w:numPr>
        <w:tabs>
          <w:tab w:val="left" w:pos="360"/>
        </w:tabs>
        <w:ind w:left="720"/>
        <w:jc w:val="both"/>
        <w:rPr>
          <w:b/>
        </w:rPr>
      </w:pPr>
      <w:proofErr w:type="spellStart"/>
      <w:r>
        <w:rPr>
          <w:b/>
        </w:rPr>
        <w:t>Ojek</w:t>
      </w:r>
      <w:proofErr w:type="spellEnd"/>
    </w:p>
    <w:p w14:paraId="4B6C5FE3" w14:textId="77777777" w:rsidR="00FF0CD6" w:rsidRPr="00A27B54" w:rsidRDefault="00A27B54" w:rsidP="00C75343">
      <w:pPr>
        <w:pStyle w:val="ListParagraph"/>
        <w:numPr>
          <w:ilvl w:val="0"/>
          <w:numId w:val="9"/>
        </w:numPr>
        <w:tabs>
          <w:tab w:val="left" w:pos="360"/>
        </w:tabs>
        <w:jc w:val="both"/>
        <w:rPr>
          <w:b/>
        </w:rPr>
      </w:pPr>
      <w:r>
        <w:rPr>
          <w:b/>
        </w:rPr>
        <w:t>Take Order From Customer</w:t>
      </w:r>
      <w:r>
        <w:rPr>
          <w:b/>
        </w:rPr>
        <w:tab/>
      </w:r>
      <w:r w:rsidR="00FF0CD6">
        <w:rPr>
          <w:b/>
        </w:rPr>
        <w:t>=&gt;</w:t>
      </w:r>
      <w:r w:rsidR="00FF0CD6">
        <w:rPr>
          <w:b/>
        </w:rPr>
        <w:tab/>
      </w:r>
      <w:r w:rsidR="00C75343">
        <w:t>S</w:t>
      </w:r>
      <w:r w:rsidR="00FF0CD6">
        <w:t xml:space="preserve">how </w:t>
      </w:r>
      <w:r>
        <w:rPr>
          <w:b/>
        </w:rPr>
        <w:t>Order from Customer</w:t>
      </w:r>
      <w:r w:rsidR="00C75343">
        <w:rPr>
          <w:b/>
        </w:rPr>
        <w:t xml:space="preserve"> Form</w:t>
      </w:r>
    </w:p>
    <w:p w14:paraId="17A776D0" w14:textId="77777777" w:rsidR="002E1046" w:rsidRPr="002E1046" w:rsidRDefault="00A27B54" w:rsidP="002E1046">
      <w:pPr>
        <w:pStyle w:val="ListParagraph"/>
        <w:numPr>
          <w:ilvl w:val="0"/>
          <w:numId w:val="9"/>
        </w:numPr>
        <w:tabs>
          <w:tab w:val="left" w:pos="360"/>
        </w:tabs>
        <w:jc w:val="both"/>
        <w:rPr>
          <w:b/>
        </w:rPr>
      </w:pPr>
      <w:r>
        <w:rPr>
          <w:b/>
        </w:rPr>
        <w:t>Order History</w:t>
      </w:r>
      <w:r w:rsidR="002E1046">
        <w:rPr>
          <w:b/>
        </w:rPr>
        <w:tab/>
      </w:r>
      <w:r w:rsidR="002E1046">
        <w:rPr>
          <w:b/>
        </w:rPr>
        <w:tab/>
      </w:r>
      <w:r>
        <w:rPr>
          <w:b/>
        </w:rPr>
        <w:tab/>
      </w:r>
      <w:r w:rsidR="002E1046">
        <w:rPr>
          <w:b/>
        </w:rPr>
        <w:t>=&gt;</w:t>
      </w:r>
      <w:r w:rsidR="002E1046">
        <w:rPr>
          <w:b/>
        </w:rPr>
        <w:tab/>
      </w:r>
      <w:r w:rsidR="00C75343">
        <w:t>S</w:t>
      </w:r>
      <w:r w:rsidR="002E1046">
        <w:t xml:space="preserve">how </w:t>
      </w:r>
      <w:r>
        <w:rPr>
          <w:b/>
        </w:rPr>
        <w:t xml:space="preserve">Taken Order History </w:t>
      </w:r>
      <w:r w:rsidR="00C75343">
        <w:rPr>
          <w:b/>
        </w:rPr>
        <w:t>Form</w:t>
      </w:r>
    </w:p>
    <w:p w14:paraId="0E85B9E5" w14:textId="77777777" w:rsidR="00FF0CD6" w:rsidRPr="00C75343" w:rsidRDefault="00A27B54" w:rsidP="00FF0CD6">
      <w:pPr>
        <w:pStyle w:val="ListParagraph"/>
        <w:numPr>
          <w:ilvl w:val="0"/>
          <w:numId w:val="3"/>
        </w:numPr>
        <w:tabs>
          <w:tab w:val="left" w:pos="360"/>
        </w:tabs>
        <w:ind w:left="720"/>
        <w:jc w:val="both"/>
      </w:pPr>
      <w:r>
        <w:rPr>
          <w:b/>
        </w:rPr>
        <w:t>Customer</w:t>
      </w:r>
      <w:r w:rsidR="002E1046">
        <w:rPr>
          <w:b/>
        </w:rPr>
        <w:tab/>
      </w:r>
      <w:r w:rsidR="002E1046">
        <w:rPr>
          <w:b/>
        </w:rPr>
        <w:tab/>
      </w:r>
      <w:r w:rsidR="002E1046">
        <w:rPr>
          <w:b/>
        </w:rPr>
        <w:tab/>
      </w:r>
      <w:r>
        <w:rPr>
          <w:b/>
        </w:rPr>
        <w:tab/>
      </w:r>
    </w:p>
    <w:p w14:paraId="3B393FBD" w14:textId="77777777" w:rsidR="00C75343" w:rsidRPr="00C75343" w:rsidRDefault="00C75343" w:rsidP="00C75343">
      <w:pPr>
        <w:pStyle w:val="ListParagraph"/>
        <w:numPr>
          <w:ilvl w:val="0"/>
          <w:numId w:val="9"/>
        </w:numPr>
        <w:tabs>
          <w:tab w:val="left" w:pos="360"/>
        </w:tabs>
        <w:jc w:val="both"/>
      </w:pPr>
      <w:r>
        <w:rPr>
          <w:b/>
        </w:rPr>
        <w:t>Make Order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=&gt;</w:t>
      </w:r>
      <w:r>
        <w:rPr>
          <w:b/>
        </w:rPr>
        <w:tab/>
      </w:r>
      <w:r>
        <w:t xml:space="preserve">Show </w:t>
      </w:r>
      <w:r>
        <w:rPr>
          <w:b/>
        </w:rPr>
        <w:t>Order Form</w:t>
      </w:r>
    </w:p>
    <w:p w14:paraId="1E4EFC52" w14:textId="77777777" w:rsidR="00C75343" w:rsidRPr="002E1046" w:rsidRDefault="00C75343" w:rsidP="00C75343">
      <w:pPr>
        <w:pStyle w:val="ListParagraph"/>
        <w:numPr>
          <w:ilvl w:val="0"/>
          <w:numId w:val="9"/>
        </w:numPr>
        <w:tabs>
          <w:tab w:val="left" w:pos="360"/>
        </w:tabs>
        <w:jc w:val="both"/>
      </w:pPr>
      <w:r>
        <w:rPr>
          <w:b/>
        </w:rPr>
        <w:t>Order History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=&gt;</w:t>
      </w:r>
      <w:r>
        <w:rPr>
          <w:b/>
        </w:rPr>
        <w:tab/>
      </w:r>
      <w:r>
        <w:t xml:space="preserve">Show </w:t>
      </w:r>
      <w:r>
        <w:rPr>
          <w:b/>
        </w:rPr>
        <w:t>Order History Form</w:t>
      </w:r>
    </w:p>
    <w:p w14:paraId="57329447" w14:textId="77777777" w:rsidR="002E1046" w:rsidRPr="002E1046" w:rsidRDefault="00C75343" w:rsidP="002E1046">
      <w:pPr>
        <w:pStyle w:val="ListParagraph"/>
        <w:numPr>
          <w:ilvl w:val="0"/>
          <w:numId w:val="3"/>
        </w:numPr>
        <w:tabs>
          <w:tab w:val="left" w:pos="360"/>
        </w:tabs>
        <w:ind w:left="720"/>
        <w:jc w:val="both"/>
      </w:pPr>
      <w:r>
        <w:rPr>
          <w:b/>
        </w:rPr>
        <w:t>Admin</w:t>
      </w:r>
      <w:r w:rsidR="002E1046">
        <w:rPr>
          <w:b/>
        </w:rPr>
        <w:t xml:space="preserve"> </w:t>
      </w:r>
      <w:r w:rsidR="002E1046">
        <w:rPr>
          <w:b/>
        </w:rPr>
        <w:tab/>
      </w:r>
      <w:r w:rsidR="002E1046">
        <w:rPr>
          <w:b/>
        </w:rPr>
        <w:tab/>
      </w:r>
      <w:r w:rsidR="002E1046">
        <w:rPr>
          <w:b/>
        </w:rPr>
        <w:tab/>
      </w:r>
      <w:r w:rsidR="002E1046">
        <w:rPr>
          <w:b/>
        </w:rPr>
        <w:tab/>
      </w:r>
    </w:p>
    <w:p w14:paraId="4A6F545D" w14:textId="77777777" w:rsidR="002E1046" w:rsidRPr="00C54E92" w:rsidRDefault="00A100B5" w:rsidP="002E1046">
      <w:pPr>
        <w:pStyle w:val="ListParagraph"/>
        <w:numPr>
          <w:ilvl w:val="0"/>
          <w:numId w:val="10"/>
        </w:numPr>
        <w:jc w:val="both"/>
        <w:rPr>
          <w:b/>
        </w:rPr>
      </w:pPr>
      <w:proofErr w:type="spellStart"/>
      <w:r>
        <w:rPr>
          <w:b/>
        </w:rPr>
        <w:t>Ojek</w:t>
      </w:r>
      <w:proofErr w:type="spellEnd"/>
      <w:r>
        <w:rPr>
          <w:b/>
        </w:rPr>
        <w:tab/>
      </w:r>
      <w:r>
        <w:rPr>
          <w:b/>
        </w:rPr>
        <w:tab/>
      </w:r>
      <w:r w:rsidR="002E1046">
        <w:rPr>
          <w:b/>
        </w:rPr>
        <w:t xml:space="preserve"> </w:t>
      </w:r>
      <w:r w:rsidR="002E1046">
        <w:rPr>
          <w:b/>
        </w:rPr>
        <w:tab/>
      </w:r>
      <w:r w:rsidR="00A27B54">
        <w:rPr>
          <w:b/>
        </w:rPr>
        <w:tab/>
      </w:r>
      <w:r w:rsidR="002E1046">
        <w:rPr>
          <w:b/>
        </w:rPr>
        <w:t>=&gt;</w:t>
      </w:r>
      <w:r w:rsidR="002E1046">
        <w:rPr>
          <w:b/>
        </w:rPr>
        <w:tab/>
      </w:r>
      <w:r w:rsidR="004B45CA">
        <w:t>S</w:t>
      </w:r>
      <w:r w:rsidR="002E1046">
        <w:t xml:space="preserve">how </w:t>
      </w:r>
      <w:r w:rsidR="004B45CA">
        <w:rPr>
          <w:b/>
        </w:rPr>
        <w:t xml:space="preserve">Master </w:t>
      </w:r>
      <w:proofErr w:type="spellStart"/>
      <w:r w:rsidR="004B45CA">
        <w:rPr>
          <w:b/>
        </w:rPr>
        <w:t>Ojek</w:t>
      </w:r>
      <w:proofErr w:type="spellEnd"/>
      <w:r w:rsidR="002E1046">
        <w:rPr>
          <w:b/>
        </w:rPr>
        <w:t xml:space="preserve"> </w:t>
      </w:r>
      <w:r w:rsidR="002E1046" w:rsidRPr="00A7548F">
        <w:rPr>
          <w:b/>
        </w:rPr>
        <w:t>Form</w:t>
      </w:r>
    </w:p>
    <w:p w14:paraId="2C045532" w14:textId="77777777" w:rsidR="002E1046" w:rsidRDefault="00A100B5" w:rsidP="002E1046">
      <w:pPr>
        <w:pStyle w:val="ListParagraph"/>
        <w:numPr>
          <w:ilvl w:val="0"/>
          <w:numId w:val="10"/>
        </w:numPr>
        <w:jc w:val="both"/>
        <w:rPr>
          <w:b/>
        </w:rPr>
      </w:pPr>
      <w:r>
        <w:rPr>
          <w:b/>
        </w:rPr>
        <w:t>Customer</w:t>
      </w:r>
      <w:r>
        <w:rPr>
          <w:b/>
        </w:rPr>
        <w:tab/>
      </w:r>
      <w:r>
        <w:rPr>
          <w:b/>
        </w:rPr>
        <w:tab/>
      </w:r>
      <w:r w:rsidR="002E1046">
        <w:rPr>
          <w:b/>
        </w:rPr>
        <w:tab/>
      </w:r>
      <w:r w:rsidR="00A27B54">
        <w:rPr>
          <w:b/>
        </w:rPr>
        <w:tab/>
      </w:r>
      <w:r w:rsidR="002E1046">
        <w:rPr>
          <w:b/>
        </w:rPr>
        <w:t>=&gt;</w:t>
      </w:r>
      <w:r w:rsidR="002E1046">
        <w:rPr>
          <w:b/>
        </w:rPr>
        <w:tab/>
      </w:r>
      <w:r w:rsidR="004B45CA">
        <w:t>S</w:t>
      </w:r>
      <w:r w:rsidR="002E1046">
        <w:t xml:space="preserve">how </w:t>
      </w:r>
      <w:r w:rsidR="004B45CA">
        <w:rPr>
          <w:b/>
        </w:rPr>
        <w:t>Master Customer</w:t>
      </w:r>
      <w:r w:rsidR="002E1046">
        <w:rPr>
          <w:b/>
        </w:rPr>
        <w:t xml:space="preserve"> Form</w:t>
      </w:r>
    </w:p>
    <w:p w14:paraId="3D4517BC" w14:textId="77777777" w:rsidR="004B45CA" w:rsidRPr="002E1046" w:rsidRDefault="004B45CA" w:rsidP="002E1046">
      <w:pPr>
        <w:pStyle w:val="ListParagraph"/>
        <w:numPr>
          <w:ilvl w:val="0"/>
          <w:numId w:val="10"/>
        </w:numPr>
        <w:jc w:val="both"/>
        <w:rPr>
          <w:b/>
        </w:rPr>
      </w:pPr>
      <w:r>
        <w:rPr>
          <w:b/>
        </w:rPr>
        <w:t>Location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=&gt;</w:t>
      </w:r>
      <w:r>
        <w:rPr>
          <w:b/>
        </w:rPr>
        <w:tab/>
      </w:r>
      <w:r>
        <w:t xml:space="preserve">Show </w:t>
      </w:r>
      <w:r>
        <w:rPr>
          <w:b/>
        </w:rPr>
        <w:t>Master Location Form</w:t>
      </w:r>
    </w:p>
    <w:p w14:paraId="1EAC6675" w14:textId="77777777" w:rsidR="00FF0CD6" w:rsidRDefault="00FF0CD6" w:rsidP="00FF0CD6">
      <w:pPr>
        <w:pStyle w:val="ListParagraph"/>
        <w:ind w:left="1080"/>
        <w:jc w:val="both"/>
        <w:rPr>
          <w:b/>
        </w:rPr>
      </w:pPr>
    </w:p>
    <w:p w14:paraId="56E36434" w14:textId="77777777" w:rsidR="00FF0CD6" w:rsidRDefault="00FF0CD6" w:rsidP="00FF0CD6">
      <w:pPr>
        <w:pStyle w:val="ListParagraph"/>
        <w:tabs>
          <w:tab w:val="left" w:pos="360"/>
        </w:tabs>
        <w:ind w:left="360"/>
        <w:jc w:val="both"/>
        <w:rPr>
          <w:b/>
        </w:rPr>
      </w:pPr>
      <w:r>
        <w:rPr>
          <w:b/>
        </w:rPr>
        <w:t xml:space="preserve">Description: </w:t>
      </w:r>
    </w:p>
    <w:p w14:paraId="6C880697" w14:textId="77777777" w:rsidR="00FF0CD6" w:rsidRPr="00182CA4" w:rsidRDefault="00FF0CD6" w:rsidP="00FF0CD6">
      <w:pPr>
        <w:pStyle w:val="ListParagraph"/>
        <w:numPr>
          <w:ilvl w:val="0"/>
          <w:numId w:val="3"/>
        </w:numPr>
        <w:tabs>
          <w:tab w:val="left" w:pos="360"/>
        </w:tabs>
        <w:ind w:left="720"/>
        <w:jc w:val="both"/>
      </w:pPr>
      <w:r w:rsidRPr="00182CA4">
        <w:t>When the main form is opened, all menu</w:t>
      </w:r>
      <w:r>
        <w:t>s</w:t>
      </w:r>
      <w:r w:rsidRPr="00182CA4">
        <w:t xml:space="preserve"> </w:t>
      </w:r>
      <w:r>
        <w:t>are</w:t>
      </w:r>
      <w:r w:rsidRPr="00182CA4">
        <w:t xml:space="preserve"> </w:t>
      </w:r>
      <w:r w:rsidRPr="00613912">
        <w:rPr>
          <w:b/>
        </w:rPr>
        <w:t>hidden</w:t>
      </w:r>
      <w:r w:rsidRPr="00182CA4">
        <w:t xml:space="preserve"> except for </w:t>
      </w:r>
      <w:r w:rsidRPr="00182CA4">
        <w:rPr>
          <w:b/>
        </w:rPr>
        <w:t>Login</w:t>
      </w:r>
      <w:r w:rsidRPr="00182CA4">
        <w:t xml:space="preserve"> and </w:t>
      </w:r>
      <w:r w:rsidRPr="00182CA4">
        <w:rPr>
          <w:b/>
        </w:rPr>
        <w:t>Exit</w:t>
      </w:r>
      <w:r w:rsidRPr="00182CA4">
        <w:t xml:space="preserve"> Menu.</w:t>
      </w:r>
    </w:p>
    <w:p w14:paraId="3971B7AE" w14:textId="77777777" w:rsidR="00FF0CD6" w:rsidRPr="00CA3DD4" w:rsidRDefault="00FF0CD6" w:rsidP="00FF0CD6">
      <w:pPr>
        <w:pStyle w:val="ListParagraph"/>
        <w:numPr>
          <w:ilvl w:val="0"/>
          <w:numId w:val="3"/>
        </w:numPr>
        <w:tabs>
          <w:tab w:val="left" w:pos="360"/>
        </w:tabs>
        <w:ind w:left="720"/>
        <w:jc w:val="both"/>
        <w:rPr>
          <w:b/>
        </w:rPr>
      </w:pPr>
      <w:r w:rsidRPr="00CA3DD4">
        <w:t>If</w:t>
      </w:r>
      <w:r>
        <w:rPr>
          <w:b/>
        </w:rPr>
        <w:t xml:space="preserve"> </w:t>
      </w:r>
      <w:r w:rsidR="008B433E">
        <w:t>u</w:t>
      </w:r>
      <w:r w:rsidRPr="00CA3DD4">
        <w:t>ser</w:t>
      </w:r>
      <w:r>
        <w:rPr>
          <w:b/>
        </w:rPr>
        <w:t xml:space="preserve"> </w:t>
      </w:r>
      <w:r w:rsidRPr="00CA3DD4">
        <w:t>log</w:t>
      </w:r>
      <w:r w:rsidR="008B433E">
        <w:t xml:space="preserve">ged </w:t>
      </w:r>
      <w:r w:rsidRPr="00CA3DD4">
        <w:t>in</w:t>
      </w:r>
      <w:r>
        <w:rPr>
          <w:b/>
        </w:rPr>
        <w:t xml:space="preserve"> </w:t>
      </w:r>
      <w:r w:rsidRPr="00CA3DD4">
        <w:t>as</w:t>
      </w:r>
      <w:r>
        <w:rPr>
          <w:b/>
        </w:rPr>
        <w:t xml:space="preserve"> </w:t>
      </w:r>
      <w:r w:rsidR="00251A7A">
        <w:rPr>
          <w:b/>
        </w:rPr>
        <w:t>Admin</w:t>
      </w:r>
      <w:r w:rsidR="00242B0C">
        <w:rPr>
          <w:b/>
        </w:rPr>
        <w:t xml:space="preserve"> </w:t>
      </w:r>
      <w:r w:rsidR="00242B0C" w:rsidRPr="00242B0C">
        <w:t>(</w:t>
      </w:r>
      <w:r w:rsidR="00242B0C">
        <w:rPr>
          <w:b/>
        </w:rPr>
        <w:t>role</w:t>
      </w:r>
      <w:r w:rsidR="00242B0C" w:rsidRPr="00242B0C">
        <w:t>:</w:t>
      </w:r>
      <w:r w:rsidR="00242B0C">
        <w:rPr>
          <w:b/>
        </w:rPr>
        <w:t xml:space="preserve"> </w:t>
      </w:r>
      <w:r w:rsidR="00242B0C" w:rsidRPr="00242B0C">
        <w:t>”</w:t>
      </w:r>
      <w:r w:rsidR="00242B0C" w:rsidRPr="00242B0C">
        <w:rPr>
          <w:b/>
        </w:rPr>
        <w:t>ADM</w:t>
      </w:r>
      <w:r w:rsidR="00242B0C" w:rsidRPr="00242B0C">
        <w:t>”)</w:t>
      </w:r>
      <w:r w:rsidR="00251A7A">
        <w:t xml:space="preserve">, then change </w:t>
      </w:r>
      <w:r w:rsidR="00251A7A">
        <w:rPr>
          <w:b/>
        </w:rPr>
        <w:t>Login</w:t>
      </w:r>
      <w:r w:rsidR="00251A7A">
        <w:t xml:space="preserve"> to </w:t>
      </w:r>
      <w:r w:rsidR="00251A7A">
        <w:rPr>
          <w:b/>
        </w:rPr>
        <w:t>Logout</w:t>
      </w:r>
      <w:r w:rsidR="00251A7A">
        <w:t xml:space="preserve"> and show </w:t>
      </w:r>
      <w:r w:rsidR="00251A7A">
        <w:rPr>
          <w:b/>
        </w:rPr>
        <w:t xml:space="preserve">Admin </w:t>
      </w:r>
      <w:r w:rsidR="00251A7A">
        <w:t>menu</w:t>
      </w:r>
    </w:p>
    <w:p w14:paraId="5AA06C8B" w14:textId="77777777" w:rsidR="00836358" w:rsidRPr="009535E1" w:rsidRDefault="009535E1" w:rsidP="009535E1">
      <w:pPr>
        <w:pStyle w:val="ListParagraph"/>
        <w:numPr>
          <w:ilvl w:val="0"/>
          <w:numId w:val="3"/>
        </w:numPr>
        <w:tabs>
          <w:tab w:val="left" w:pos="360"/>
        </w:tabs>
        <w:ind w:left="720"/>
        <w:jc w:val="both"/>
        <w:rPr>
          <w:b/>
        </w:rPr>
      </w:pPr>
      <w:r w:rsidRPr="00CA3DD4">
        <w:t>If</w:t>
      </w:r>
      <w:r>
        <w:rPr>
          <w:b/>
        </w:rPr>
        <w:t xml:space="preserve"> </w:t>
      </w:r>
      <w:r>
        <w:t>u</w:t>
      </w:r>
      <w:r w:rsidRPr="00CA3DD4">
        <w:t>ser</w:t>
      </w:r>
      <w:r>
        <w:rPr>
          <w:b/>
        </w:rPr>
        <w:t xml:space="preserve"> </w:t>
      </w:r>
      <w:r w:rsidRPr="00CA3DD4">
        <w:t>log</w:t>
      </w:r>
      <w:r>
        <w:t xml:space="preserve">ged </w:t>
      </w:r>
      <w:r w:rsidRPr="00CA3DD4">
        <w:t>in</w:t>
      </w:r>
      <w:r>
        <w:rPr>
          <w:b/>
        </w:rPr>
        <w:t xml:space="preserve"> </w:t>
      </w:r>
      <w:r w:rsidRPr="00CA3DD4">
        <w:t>as</w:t>
      </w:r>
      <w:r>
        <w:rPr>
          <w:b/>
        </w:rPr>
        <w:t xml:space="preserve"> Customer</w:t>
      </w:r>
      <w:r w:rsidR="00242B0C">
        <w:rPr>
          <w:b/>
        </w:rPr>
        <w:t xml:space="preserve"> </w:t>
      </w:r>
      <w:r w:rsidR="00242B0C" w:rsidRPr="00242B0C">
        <w:t>(</w:t>
      </w:r>
      <w:r w:rsidR="00242B0C">
        <w:rPr>
          <w:b/>
        </w:rPr>
        <w:t>role</w:t>
      </w:r>
      <w:r w:rsidR="00242B0C" w:rsidRPr="00242B0C">
        <w:t>:</w:t>
      </w:r>
      <w:r w:rsidR="00242B0C">
        <w:rPr>
          <w:b/>
        </w:rPr>
        <w:t xml:space="preserve"> </w:t>
      </w:r>
      <w:r w:rsidR="00242B0C" w:rsidRPr="00242B0C">
        <w:t>”</w:t>
      </w:r>
      <w:r w:rsidR="00242B0C">
        <w:rPr>
          <w:b/>
        </w:rPr>
        <w:t>USR</w:t>
      </w:r>
      <w:r w:rsidR="00242B0C" w:rsidRPr="00242B0C">
        <w:t>”)</w:t>
      </w:r>
      <w:r>
        <w:t xml:space="preserve">, then change </w:t>
      </w:r>
      <w:r>
        <w:rPr>
          <w:b/>
        </w:rPr>
        <w:t>Login</w:t>
      </w:r>
      <w:r>
        <w:t xml:space="preserve"> to </w:t>
      </w:r>
      <w:r>
        <w:rPr>
          <w:b/>
        </w:rPr>
        <w:t>Logout</w:t>
      </w:r>
      <w:r>
        <w:t xml:space="preserve"> and show </w:t>
      </w:r>
      <w:r>
        <w:rPr>
          <w:b/>
        </w:rPr>
        <w:t>Customer</w:t>
      </w:r>
      <w:r>
        <w:t xml:space="preserve"> menu</w:t>
      </w:r>
    </w:p>
    <w:p w14:paraId="577104A2" w14:textId="77777777" w:rsidR="009535E1" w:rsidRPr="007C5AE0" w:rsidRDefault="009535E1" w:rsidP="009535E1">
      <w:pPr>
        <w:pStyle w:val="ListParagraph"/>
        <w:numPr>
          <w:ilvl w:val="0"/>
          <w:numId w:val="3"/>
        </w:numPr>
        <w:tabs>
          <w:tab w:val="left" w:pos="360"/>
        </w:tabs>
        <w:ind w:left="720"/>
        <w:jc w:val="both"/>
        <w:rPr>
          <w:b/>
        </w:rPr>
      </w:pPr>
      <w:r w:rsidRPr="00CA3DD4">
        <w:t>If</w:t>
      </w:r>
      <w:r w:rsidRPr="009535E1">
        <w:rPr>
          <w:b/>
        </w:rPr>
        <w:t xml:space="preserve"> </w:t>
      </w:r>
      <w:r>
        <w:t>u</w:t>
      </w:r>
      <w:r w:rsidRPr="00CA3DD4">
        <w:t>ser</w:t>
      </w:r>
      <w:r w:rsidRPr="009535E1">
        <w:rPr>
          <w:b/>
        </w:rPr>
        <w:t xml:space="preserve"> </w:t>
      </w:r>
      <w:r w:rsidRPr="00CA3DD4">
        <w:t>log</w:t>
      </w:r>
      <w:r>
        <w:t xml:space="preserve">ged </w:t>
      </w:r>
      <w:r w:rsidRPr="00CA3DD4">
        <w:t>in</w:t>
      </w:r>
      <w:r w:rsidRPr="009535E1">
        <w:rPr>
          <w:b/>
        </w:rPr>
        <w:t xml:space="preserve"> </w:t>
      </w:r>
      <w:r w:rsidRPr="00CA3DD4">
        <w:t>as</w:t>
      </w:r>
      <w:r w:rsidRPr="009535E1">
        <w:rPr>
          <w:b/>
        </w:rPr>
        <w:t xml:space="preserve"> </w:t>
      </w:r>
      <w:proofErr w:type="spellStart"/>
      <w:r w:rsidRPr="009535E1">
        <w:rPr>
          <w:b/>
        </w:rPr>
        <w:t>Ojek</w:t>
      </w:r>
      <w:proofErr w:type="spellEnd"/>
      <w:r>
        <w:t xml:space="preserve">, then change </w:t>
      </w:r>
      <w:r w:rsidRPr="009535E1">
        <w:rPr>
          <w:b/>
        </w:rPr>
        <w:t>Login</w:t>
      </w:r>
      <w:r>
        <w:t xml:space="preserve"> to </w:t>
      </w:r>
      <w:r w:rsidRPr="009535E1">
        <w:rPr>
          <w:b/>
        </w:rPr>
        <w:t>Logout</w:t>
      </w:r>
      <w:r>
        <w:t xml:space="preserve"> and show </w:t>
      </w:r>
      <w:proofErr w:type="spellStart"/>
      <w:r w:rsidRPr="009535E1">
        <w:rPr>
          <w:b/>
        </w:rPr>
        <w:t>Ojek</w:t>
      </w:r>
      <w:proofErr w:type="spellEnd"/>
      <w:r>
        <w:t xml:space="preserve"> menu</w:t>
      </w:r>
    </w:p>
    <w:p w14:paraId="20DFA10A" w14:textId="2C842A88" w:rsidR="007C5AE0" w:rsidRPr="009535E1" w:rsidRDefault="007C5AE0" w:rsidP="009535E1">
      <w:pPr>
        <w:pStyle w:val="ListParagraph"/>
        <w:numPr>
          <w:ilvl w:val="0"/>
          <w:numId w:val="3"/>
        </w:numPr>
        <w:tabs>
          <w:tab w:val="left" w:pos="360"/>
        </w:tabs>
        <w:ind w:left="720"/>
        <w:jc w:val="both"/>
        <w:rPr>
          <w:b/>
        </w:rPr>
      </w:pPr>
      <w:r>
        <w:t xml:space="preserve">If user choose </w:t>
      </w:r>
      <w:r w:rsidRPr="007C5AE0">
        <w:rPr>
          <w:b/>
        </w:rPr>
        <w:t>Logout</w:t>
      </w:r>
      <w:r w:rsidRPr="007C5AE0">
        <w:t>,</w:t>
      </w:r>
      <w:r>
        <w:t xml:space="preserve"> then </w:t>
      </w:r>
      <w:r w:rsidR="00AE63D9">
        <w:t xml:space="preserve">hide the </w:t>
      </w:r>
      <w:r w:rsidR="00AE63D9" w:rsidRPr="00AE63D9">
        <w:rPr>
          <w:b/>
        </w:rPr>
        <w:t>logged in menu</w:t>
      </w:r>
      <w:r w:rsidR="00AE63D9">
        <w:rPr>
          <w:b/>
        </w:rPr>
        <w:t xml:space="preserve"> </w:t>
      </w:r>
      <w:r w:rsidR="00AE63D9">
        <w:t xml:space="preserve">and change </w:t>
      </w:r>
      <w:r w:rsidR="000833DD">
        <w:rPr>
          <w:b/>
        </w:rPr>
        <w:t xml:space="preserve">Logout </w:t>
      </w:r>
      <w:r w:rsidR="00AE63D9">
        <w:t xml:space="preserve">to </w:t>
      </w:r>
      <w:r w:rsidR="000833DD">
        <w:rPr>
          <w:b/>
        </w:rPr>
        <w:t>Login</w:t>
      </w:r>
      <w:r w:rsidR="00AE63D9" w:rsidRPr="00AE63D9">
        <w:t>.</w:t>
      </w:r>
    </w:p>
    <w:p w14:paraId="25CBA986" w14:textId="77777777" w:rsidR="00AB07D0" w:rsidRDefault="00AB07D0">
      <w:pPr>
        <w:spacing w:after="200" w:line="276" w:lineRule="auto"/>
        <w:rPr>
          <w:b/>
        </w:rPr>
      </w:pPr>
    </w:p>
    <w:p w14:paraId="11333806" w14:textId="77777777" w:rsidR="00303511" w:rsidRDefault="00303511">
      <w:pPr>
        <w:spacing w:after="200" w:line="276" w:lineRule="auto"/>
        <w:rPr>
          <w:b/>
        </w:rPr>
      </w:pPr>
    </w:p>
    <w:p w14:paraId="74F8F673" w14:textId="77777777" w:rsidR="00303511" w:rsidRDefault="00303511">
      <w:pPr>
        <w:spacing w:after="200" w:line="276" w:lineRule="auto"/>
        <w:rPr>
          <w:b/>
        </w:rPr>
      </w:pPr>
    </w:p>
    <w:p w14:paraId="0E13836E" w14:textId="77777777" w:rsidR="00303511" w:rsidRDefault="00303511">
      <w:pPr>
        <w:spacing w:after="200" w:line="276" w:lineRule="auto"/>
        <w:rPr>
          <w:b/>
        </w:rPr>
      </w:pPr>
    </w:p>
    <w:p w14:paraId="1DA5CAEF" w14:textId="77777777" w:rsidR="00303511" w:rsidRDefault="00303511">
      <w:pPr>
        <w:spacing w:after="200" w:line="276" w:lineRule="auto"/>
        <w:rPr>
          <w:b/>
        </w:rPr>
      </w:pPr>
    </w:p>
    <w:p w14:paraId="7C670099" w14:textId="77777777" w:rsidR="00303511" w:rsidRDefault="00303511">
      <w:pPr>
        <w:spacing w:after="200" w:line="276" w:lineRule="auto"/>
        <w:rPr>
          <w:b/>
        </w:rPr>
      </w:pPr>
    </w:p>
    <w:p w14:paraId="168EDC41" w14:textId="77777777" w:rsidR="00303511" w:rsidRDefault="00303511">
      <w:pPr>
        <w:spacing w:after="200" w:line="276" w:lineRule="auto"/>
        <w:rPr>
          <w:b/>
        </w:rPr>
      </w:pPr>
    </w:p>
    <w:p w14:paraId="01A46808" w14:textId="77777777" w:rsidR="000E7002" w:rsidRDefault="000E7002">
      <w:pPr>
        <w:spacing w:after="200" w:line="276" w:lineRule="auto"/>
        <w:rPr>
          <w:b/>
        </w:rPr>
      </w:pPr>
    </w:p>
    <w:p w14:paraId="1B37BA26" w14:textId="77777777" w:rsidR="00C82E38" w:rsidRDefault="00C82E38">
      <w:pPr>
        <w:spacing w:after="200" w:line="276" w:lineRule="auto"/>
        <w:rPr>
          <w:b/>
        </w:rPr>
      </w:pPr>
    </w:p>
    <w:p w14:paraId="43ED02F8" w14:textId="77777777" w:rsidR="00E46B8D" w:rsidRPr="00E46B8D" w:rsidRDefault="00163D3A" w:rsidP="00E46B8D">
      <w:pPr>
        <w:pStyle w:val="ListParagraph"/>
        <w:numPr>
          <w:ilvl w:val="3"/>
          <w:numId w:val="2"/>
        </w:numPr>
        <w:tabs>
          <w:tab w:val="clear" w:pos="2880"/>
          <w:tab w:val="num" w:pos="360"/>
        </w:tabs>
        <w:ind w:left="360"/>
        <w:rPr>
          <w:b/>
        </w:rPr>
      </w:pPr>
      <w:r>
        <w:rPr>
          <w:b/>
        </w:rPr>
        <w:lastRenderedPageBreak/>
        <w:t>Login</w:t>
      </w:r>
      <w:r w:rsidR="009E6F84">
        <w:rPr>
          <w:b/>
        </w:rPr>
        <w:t xml:space="preserve"> Form</w:t>
      </w:r>
      <w:r w:rsidR="00B841F5">
        <w:rPr>
          <w:b/>
        </w:rPr>
        <w:t>(</w:t>
      </w:r>
      <w:r w:rsidR="00EF3325">
        <w:rPr>
          <w:b/>
        </w:rPr>
        <w:t>Unlogged User</w:t>
      </w:r>
      <w:r w:rsidR="00655CA6">
        <w:rPr>
          <w:b/>
        </w:rPr>
        <w:t>)</w:t>
      </w:r>
    </w:p>
    <w:p w14:paraId="7697CE27" w14:textId="77777777" w:rsidR="003210F4" w:rsidRDefault="003210F4" w:rsidP="00FF0CD6">
      <w:pPr>
        <w:pStyle w:val="ListParagraph"/>
        <w:tabs>
          <w:tab w:val="left" w:pos="360"/>
          <w:tab w:val="left" w:pos="990"/>
        </w:tabs>
        <w:ind w:left="360"/>
        <w:rPr>
          <w:noProof/>
          <w:lang w:eastAsia="en-US"/>
        </w:rPr>
      </w:pPr>
    </w:p>
    <w:p w14:paraId="38CC9F76" w14:textId="77777777" w:rsidR="00FF0CD6" w:rsidRDefault="009D6614" w:rsidP="00224A79">
      <w:pPr>
        <w:pStyle w:val="ListParagraph"/>
        <w:tabs>
          <w:tab w:val="left" w:pos="360"/>
          <w:tab w:val="left" w:pos="990"/>
        </w:tabs>
        <w:ind w:left="360"/>
        <w:jc w:val="center"/>
        <w:rPr>
          <w:b/>
        </w:rPr>
      </w:pPr>
      <w:r w:rsidRPr="00D62A9C">
        <w:rPr>
          <w:b/>
          <w:noProof/>
          <w:lang w:eastAsia="en-US"/>
        </w:rPr>
        <w:drawing>
          <wp:inline distT="0" distB="0" distL="0" distR="0" wp14:anchorId="2681B394" wp14:editId="58D2F667">
            <wp:extent cx="4072255" cy="2254250"/>
            <wp:effectExtent l="19050" t="19050" r="23495" b="12700"/>
            <wp:docPr id="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4" t="37514" r="38980" b="40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254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0E3DEC" w14:textId="77777777" w:rsidR="006D66F0" w:rsidRPr="00FC7824" w:rsidRDefault="00FC7824" w:rsidP="006D66F0">
      <w:pPr>
        <w:pStyle w:val="ListParagraph"/>
        <w:tabs>
          <w:tab w:val="left" w:pos="360"/>
          <w:tab w:val="left" w:pos="990"/>
        </w:tabs>
        <w:ind w:left="360"/>
        <w:jc w:val="center"/>
        <w:rPr>
          <w:b/>
        </w:rPr>
      </w:pPr>
      <w:r>
        <w:rPr>
          <w:b/>
        </w:rPr>
        <w:t>Login Form</w:t>
      </w:r>
    </w:p>
    <w:p w14:paraId="466A4839" w14:textId="77777777" w:rsidR="00303511" w:rsidRDefault="00303511" w:rsidP="00FF0CD6">
      <w:pPr>
        <w:tabs>
          <w:tab w:val="left" w:pos="990"/>
        </w:tabs>
        <w:ind w:left="360"/>
        <w:jc w:val="both"/>
        <w:rPr>
          <w:b/>
        </w:rPr>
      </w:pPr>
    </w:p>
    <w:p w14:paraId="7661831A" w14:textId="77777777" w:rsidR="00CD2447" w:rsidRDefault="00FF0CD6" w:rsidP="00CD2447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Components:</w:t>
      </w:r>
    </w:p>
    <w:p w14:paraId="15EF78D4" w14:textId="77777777" w:rsidR="00FF0CD6" w:rsidRPr="00F6489F" w:rsidRDefault="00FF0CD6" w:rsidP="00CD2447">
      <w:pPr>
        <w:pStyle w:val="ListParagraph"/>
        <w:numPr>
          <w:ilvl w:val="0"/>
          <w:numId w:val="3"/>
        </w:numPr>
        <w:tabs>
          <w:tab w:val="left" w:pos="709"/>
        </w:tabs>
        <w:ind w:left="851" w:hanging="425"/>
        <w:jc w:val="both"/>
        <w:rPr>
          <w:b/>
        </w:rPr>
      </w:pPr>
      <w:r>
        <w:rPr>
          <w:b/>
        </w:rPr>
        <w:t xml:space="preserve">Label </w:t>
      </w:r>
      <w:r w:rsidR="00C2468B">
        <w:t>for Username and</w:t>
      </w:r>
      <w:r w:rsidR="00910167">
        <w:t xml:space="preserve"> Password</w:t>
      </w:r>
    </w:p>
    <w:p w14:paraId="1EFB2493" w14:textId="77777777" w:rsidR="00FF0CD6" w:rsidRPr="00A84F20" w:rsidRDefault="00FF0CD6" w:rsidP="00CD2447">
      <w:pPr>
        <w:pStyle w:val="ListParagraph"/>
        <w:numPr>
          <w:ilvl w:val="0"/>
          <w:numId w:val="3"/>
        </w:numPr>
        <w:tabs>
          <w:tab w:val="left" w:pos="709"/>
        </w:tabs>
        <w:ind w:left="851" w:hanging="425"/>
        <w:jc w:val="both"/>
        <w:rPr>
          <w:b/>
        </w:rPr>
      </w:pPr>
      <w:proofErr w:type="spellStart"/>
      <w:r>
        <w:rPr>
          <w:b/>
        </w:rPr>
        <w:t>TextBox</w:t>
      </w:r>
      <w:proofErr w:type="spellEnd"/>
      <w:r>
        <w:rPr>
          <w:b/>
        </w:rPr>
        <w:t xml:space="preserve"> </w:t>
      </w:r>
      <w:r w:rsidR="00910167">
        <w:t>for Username</w:t>
      </w:r>
      <w:r>
        <w:t xml:space="preserve"> and Password</w:t>
      </w:r>
    </w:p>
    <w:p w14:paraId="23B6E0CA" w14:textId="77777777" w:rsidR="00FF0CD6" w:rsidRPr="00D8275F" w:rsidRDefault="00FF0CD6" w:rsidP="00CD2447">
      <w:pPr>
        <w:pStyle w:val="ListParagraph"/>
        <w:numPr>
          <w:ilvl w:val="0"/>
          <w:numId w:val="3"/>
        </w:numPr>
        <w:tabs>
          <w:tab w:val="left" w:pos="709"/>
        </w:tabs>
        <w:ind w:left="851" w:hanging="425"/>
        <w:jc w:val="both"/>
        <w:rPr>
          <w:b/>
        </w:rPr>
      </w:pPr>
      <w:r>
        <w:rPr>
          <w:b/>
        </w:rPr>
        <w:t xml:space="preserve">Button </w:t>
      </w:r>
      <w:r w:rsidR="00910167">
        <w:t>for Login</w:t>
      </w:r>
      <w:r w:rsidR="00FC7824">
        <w:t>, Cancel, and Register</w:t>
      </w:r>
    </w:p>
    <w:p w14:paraId="39DA6080" w14:textId="77777777" w:rsidR="00FF0CD6" w:rsidRDefault="00FF0CD6" w:rsidP="00FF0CD6">
      <w:pPr>
        <w:tabs>
          <w:tab w:val="left" w:pos="990"/>
        </w:tabs>
        <w:ind w:left="360"/>
        <w:jc w:val="both"/>
        <w:rPr>
          <w:b/>
        </w:rPr>
      </w:pPr>
    </w:p>
    <w:p w14:paraId="09B4F468" w14:textId="77777777" w:rsidR="00236C1D" w:rsidRDefault="00236C1D" w:rsidP="00236C1D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Description:</w:t>
      </w:r>
    </w:p>
    <w:p w14:paraId="7E10EE74" w14:textId="77777777" w:rsidR="007E3155" w:rsidRPr="007E3155" w:rsidRDefault="00CD2447" w:rsidP="002D5E7A">
      <w:pPr>
        <w:pStyle w:val="ListParagraph"/>
        <w:tabs>
          <w:tab w:val="left" w:pos="720"/>
        </w:tabs>
        <w:ind w:left="360" w:firstLine="66"/>
        <w:jc w:val="both"/>
      </w:pPr>
      <w:r>
        <w:t xml:space="preserve">-  </w:t>
      </w:r>
      <w:r w:rsidR="007E3155">
        <w:t xml:space="preserve">When </w:t>
      </w:r>
      <w:r w:rsidR="007E3155">
        <w:rPr>
          <w:b/>
        </w:rPr>
        <w:t>Login Button</w:t>
      </w:r>
      <w:r>
        <w:t xml:space="preserve"> is c</w:t>
      </w:r>
      <w:r w:rsidR="007E3155">
        <w:t xml:space="preserve">licked then </w:t>
      </w:r>
      <w:r w:rsidR="00B841F5">
        <w:t>validate:</w:t>
      </w:r>
    </w:p>
    <w:p w14:paraId="6A98CC94" w14:textId="0D0A12CE" w:rsidR="0005516C" w:rsidRPr="00211351" w:rsidRDefault="0005516C" w:rsidP="00AF05E3">
      <w:pPr>
        <w:pStyle w:val="ListParagraph"/>
        <w:numPr>
          <w:ilvl w:val="4"/>
          <w:numId w:val="3"/>
        </w:numPr>
        <w:ind w:left="993"/>
        <w:jc w:val="both"/>
        <w:rPr>
          <w:b/>
        </w:rPr>
      </w:pPr>
      <w:r w:rsidRPr="00800BBE">
        <w:t xml:space="preserve">If </w:t>
      </w:r>
      <w:r>
        <w:t>u</w:t>
      </w:r>
      <w:r w:rsidRPr="00AF5132">
        <w:t>sername</w:t>
      </w:r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r>
        <w:rPr>
          <w:b/>
        </w:rPr>
        <w:t xml:space="preserve">Username </w:t>
      </w:r>
      <w:r w:rsidR="005876B9">
        <w:rPr>
          <w:b/>
        </w:rPr>
        <w:t>must be filled</w:t>
      </w:r>
      <w:r w:rsidRPr="00800BBE">
        <w:t>”.</w:t>
      </w:r>
    </w:p>
    <w:p w14:paraId="02ED2E19" w14:textId="77777777" w:rsidR="0005516C" w:rsidRPr="00800BBE" w:rsidRDefault="0005516C" w:rsidP="00AF05E3">
      <w:pPr>
        <w:pStyle w:val="ListParagraph"/>
        <w:numPr>
          <w:ilvl w:val="4"/>
          <w:numId w:val="3"/>
        </w:numPr>
        <w:ind w:left="993"/>
        <w:jc w:val="both"/>
        <w:rPr>
          <w:b/>
        </w:rPr>
      </w:pPr>
      <w:r>
        <w:t>If username</w:t>
      </w:r>
      <w:r>
        <w:rPr>
          <w:b/>
        </w:rPr>
        <w:t xml:space="preserve"> length</w:t>
      </w:r>
      <w:r>
        <w:t xml:space="preserve"> is </w:t>
      </w:r>
      <w:r>
        <w:rPr>
          <w:b/>
        </w:rPr>
        <w:t>more than 20 or less than 5 characters</w:t>
      </w:r>
      <w:r>
        <w:t>, then show error message “</w:t>
      </w:r>
      <w:r w:rsidRPr="00211351">
        <w:rPr>
          <w:b/>
        </w:rPr>
        <w:t>Username cannot be more than 20 characters or less than 5 characters</w:t>
      </w:r>
      <w:r>
        <w:t>”.</w:t>
      </w:r>
    </w:p>
    <w:p w14:paraId="600E30E0" w14:textId="0E743C16" w:rsidR="0005516C" w:rsidRPr="0038023F" w:rsidRDefault="0005516C" w:rsidP="00AF05E3">
      <w:pPr>
        <w:pStyle w:val="ListParagraph"/>
        <w:numPr>
          <w:ilvl w:val="4"/>
          <w:numId w:val="3"/>
        </w:numPr>
        <w:ind w:left="993"/>
        <w:jc w:val="both"/>
        <w:rPr>
          <w:b/>
        </w:rPr>
      </w:pPr>
      <w:r>
        <w:t>If p</w:t>
      </w:r>
      <w:r w:rsidRPr="00AF5132">
        <w:t>assword</w:t>
      </w:r>
      <w:r>
        <w:t xml:space="preserve"> is </w:t>
      </w:r>
      <w:r w:rsidRPr="00AF5132">
        <w:rPr>
          <w:b/>
        </w:rPr>
        <w:t>empty</w:t>
      </w:r>
      <w:r>
        <w:t>, then show error message “</w:t>
      </w:r>
      <w:r>
        <w:rPr>
          <w:b/>
        </w:rPr>
        <w:t xml:space="preserve">Password </w:t>
      </w:r>
      <w:r w:rsidR="005876B9">
        <w:rPr>
          <w:b/>
        </w:rPr>
        <w:t>must be filled</w:t>
      </w:r>
      <w:r>
        <w:t>”.</w:t>
      </w:r>
    </w:p>
    <w:p w14:paraId="1B75D945" w14:textId="77777777" w:rsidR="0005516C" w:rsidRPr="00A16AF5" w:rsidRDefault="0005516C" w:rsidP="00AF05E3">
      <w:pPr>
        <w:pStyle w:val="ListParagraph"/>
        <w:numPr>
          <w:ilvl w:val="4"/>
          <w:numId w:val="3"/>
        </w:numPr>
        <w:ind w:left="993"/>
        <w:jc w:val="both"/>
        <w:rPr>
          <w:b/>
        </w:rPr>
      </w:pPr>
      <w:r>
        <w:t>If password</w:t>
      </w:r>
      <w:r>
        <w:rPr>
          <w:b/>
        </w:rPr>
        <w:t xml:space="preserve"> length</w:t>
      </w:r>
      <w:r>
        <w:t xml:space="preserve"> is </w:t>
      </w:r>
      <w:r>
        <w:rPr>
          <w:b/>
        </w:rPr>
        <w:t>more than 20 or less than 5 characters</w:t>
      </w:r>
      <w:r>
        <w:t>, then show error message “</w:t>
      </w:r>
      <w:r>
        <w:rPr>
          <w:b/>
        </w:rPr>
        <w:t>Password</w:t>
      </w:r>
      <w:r w:rsidRPr="00211351">
        <w:rPr>
          <w:b/>
        </w:rPr>
        <w:t xml:space="preserve"> cannot be more than 20 characters or less than 5 characters</w:t>
      </w:r>
      <w:r>
        <w:t>”.</w:t>
      </w:r>
    </w:p>
    <w:p w14:paraId="131CF905" w14:textId="77777777" w:rsidR="0005516C" w:rsidRDefault="0005516C" w:rsidP="00AF05E3">
      <w:pPr>
        <w:pStyle w:val="ListParagraph"/>
        <w:numPr>
          <w:ilvl w:val="4"/>
          <w:numId w:val="3"/>
        </w:numPr>
        <w:ind w:left="993"/>
        <w:jc w:val="both"/>
      </w:pPr>
      <w:r w:rsidRPr="00AC69CA">
        <w:t xml:space="preserve">If </w:t>
      </w:r>
      <w:r>
        <w:t>u</w:t>
      </w:r>
      <w:r w:rsidRPr="00AF5132">
        <w:t xml:space="preserve">sername, </w:t>
      </w:r>
      <w:r>
        <w:t>p</w:t>
      </w:r>
      <w:r w:rsidRPr="00AF5132">
        <w:t>assword (</w:t>
      </w:r>
      <w:r w:rsidRPr="00AF5132">
        <w:rPr>
          <w:b/>
        </w:rPr>
        <w:t>case sensitive</w:t>
      </w:r>
      <w:r w:rsidRPr="00AF5132">
        <w:t xml:space="preserve">), and </w:t>
      </w:r>
      <w:r>
        <w:t>t</w:t>
      </w:r>
      <w:r w:rsidRPr="00AF5132">
        <w:t>ype</w:t>
      </w:r>
      <w:r w:rsidRPr="00AC69CA">
        <w:rPr>
          <w:b/>
        </w:rPr>
        <w:t xml:space="preserve"> </w:t>
      </w:r>
      <w:r>
        <w:t xml:space="preserve">do </w:t>
      </w:r>
      <w:r w:rsidRPr="00303511">
        <w:rPr>
          <w:b/>
        </w:rPr>
        <w:t>not</w:t>
      </w:r>
      <w:r w:rsidRPr="00AC69CA">
        <w:t xml:space="preserve"> match with </w:t>
      </w:r>
      <w:r>
        <w:t xml:space="preserve">data in </w:t>
      </w:r>
      <w:r>
        <w:rPr>
          <w:b/>
        </w:rPr>
        <w:t>User</w:t>
      </w:r>
      <w:r w:rsidRPr="00AC69CA">
        <w:rPr>
          <w:b/>
        </w:rPr>
        <w:t xml:space="preserve"> </w:t>
      </w:r>
      <w:r w:rsidR="00352007" w:rsidRPr="00352007">
        <w:t>or</w:t>
      </w:r>
      <w:r w:rsidR="00352007">
        <w:rPr>
          <w:b/>
        </w:rPr>
        <w:t xml:space="preserve"> </w:t>
      </w:r>
      <w:proofErr w:type="spellStart"/>
      <w:r w:rsidR="00352007">
        <w:rPr>
          <w:b/>
        </w:rPr>
        <w:t>Ojek</w:t>
      </w:r>
      <w:proofErr w:type="spellEnd"/>
      <w:r w:rsidR="00352007">
        <w:rPr>
          <w:b/>
        </w:rPr>
        <w:t xml:space="preserve"> </w:t>
      </w:r>
      <w:r>
        <w:t>table,</w:t>
      </w:r>
      <w:r w:rsidRPr="00AC69CA">
        <w:t xml:space="preserve"> </w:t>
      </w:r>
      <w:r>
        <w:t xml:space="preserve">then show error message </w:t>
      </w:r>
      <w:r w:rsidRPr="00AC69CA">
        <w:t>“</w:t>
      </w:r>
      <w:r>
        <w:rPr>
          <w:b/>
        </w:rPr>
        <w:t>Please Provide Correct Login Information</w:t>
      </w:r>
      <w:r w:rsidRPr="00AC69CA">
        <w:t>”.</w:t>
      </w:r>
    </w:p>
    <w:p w14:paraId="5989FD32" w14:textId="77777777" w:rsidR="0005516C" w:rsidRDefault="0005516C" w:rsidP="00AF05E3">
      <w:pPr>
        <w:pStyle w:val="ListParagraph"/>
        <w:numPr>
          <w:ilvl w:val="4"/>
          <w:numId w:val="3"/>
        </w:numPr>
        <w:ind w:left="993"/>
        <w:jc w:val="both"/>
        <w:rPr>
          <w:b/>
        </w:rPr>
      </w:pPr>
      <w:r>
        <w:t>If u</w:t>
      </w:r>
      <w:r w:rsidRPr="00AF5132">
        <w:t xml:space="preserve">sername, </w:t>
      </w:r>
      <w:r>
        <w:t>p</w:t>
      </w:r>
      <w:r w:rsidRPr="00AF5132">
        <w:t xml:space="preserve">assword, and </w:t>
      </w:r>
      <w:r>
        <w:t>t</w:t>
      </w:r>
      <w:r w:rsidRPr="00AF5132">
        <w:t>ype</w:t>
      </w:r>
      <w:r w:rsidRPr="00881CE1">
        <w:rPr>
          <w:b/>
        </w:rPr>
        <w:t xml:space="preserve"> </w:t>
      </w:r>
      <w:r w:rsidRPr="007D798E">
        <w:t xml:space="preserve">match </w:t>
      </w:r>
      <w:r>
        <w:t xml:space="preserve">with record in </w:t>
      </w:r>
      <w:r>
        <w:rPr>
          <w:b/>
        </w:rPr>
        <w:t>User</w:t>
      </w:r>
      <w:r w:rsidR="00413DEC">
        <w:rPr>
          <w:b/>
        </w:rPr>
        <w:t xml:space="preserve"> </w:t>
      </w:r>
      <w:r w:rsidR="00413DEC" w:rsidRPr="00413DEC">
        <w:t>or</w:t>
      </w:r>
      <w:r w:rsidR="00413DEC">
        <w:rPr>
          <w:b/>
        </w:rPr>
        <w:t xml:space="preserve"> </w:t>
      </w:r>
      <w:proofErr w:type="spellStart"/>
      <w:r w:rsidR="00413DEC">
        <w:rPr>
          <w:b/>
        </w:rPr>
        <w:t>Ojek</w:t>
      </w:r>
      <w:proofErr w:type="spellEnd"/>
      <w:r w:rsidR="00413DEC">
        <w:rPr>
          <w:b/>
        </w:rPr>
        <w:t xml:space="preserve"> </w:t>
      </w:r>
      <w:r w:rsidR="00413DEC" w:rsidRPr="00413DEC">
        <w:t>table</w:t>
      </w:r>
      <w:r>
        <w:t xml:space="preserve">, </w:t>
      </w:r>
      <w:r w:rsidRPr="00AC69CA">
        <w:t>then show message “</w:t>
      </w:r>
      <w:r>
        <w:rPr>
          <w:b/>
        </w:rPr>
        <w:t>Welcome</w:t>
      </w:r>
      <w:r w:rsidRPr="00AC69CA">
        <w:t>”</w:t>
      </w:r>
      <w:r>
        <w:t xml:space="preserve"> and show the menu according to the </w:t>
      </w:r>
      <w:r w:rsidR="00C82E38">
        <w:rPr>
          <w:b/>
        </w:rPr>
        <w:t>role</w:t>
      </w:r>
      <w:r w:rsidRPr="00FB512C">
        <w:rPr>
          <w:b/>
        </w:rPr>
        <w:t>.</w:t>
      </w:r>
    </w:p>
    <w:p w14:paraId="1DC352D7" w14:textId="77777777" w:rsidR="001B1ED3" w:rsidRDefault="001B1ED3">
      <w:pPr>
        <w:spacing w:after="200" w:line="276" w:lineRule="auto"/>
        <w:rPr>
          <w:b/>
        </w:rPr>
      </w:pPr>
    </w:p>
    <w:p w14:paraId="694DB641" w14:textId="77777777" w:rsidR="00CD2447" w:rsidRDefault="00CD2447">
      <w:pPr>
        <w:spacing w:after="200" w:line="276" w:lineRule="auto"/>
        <w:rPr>
          <w:b/>
        </w:rPr>
      </w:pPr>
    </w:p>
    <w:p w14:paraId="6555C5A3" w14:textId="77777777" w:rsidR="00CD2447" w:rsidRDefault="00CD2447">
      <w:pPr>
        <w:spacing w:after="200" w:line="276" w:lineRule="auto"/>
        <w:rPr>
          <w:b/>
        </w:rPr>
      </w:pPr>
    </w:p>
    <w:p w14:paraId="268BD8E1" w14:textId="77777777" w:rsidR="0005516C" w:rsidRDefault="0005516C" w:rsidP="008D5213">
      <w:pPr>
        <w:pStyle w:val="ListParagraph"/>
        <w:tabs>
          <w:tab w:val="left" w:pos="360"/>
        </w:tabs>
        <w:ind w:left="360"/>
        <w:jc w:val="both"/>
        <w:rPr>
          <w:b/>
        </w:rPr>
      </w:pPr>
    </w:p>
    <w:p w14:paraId="5E0C0155" w14:textId="77777777" w:rsidR="00CD2447" w:rsidRDefault="00CD2447" w:rsidP="008D5213">
      <w:pPr>
        <w:pStyle w:val="ListParagraph"/>
        <w:tabs>
          <w:tab w:val="left" w:pos="360"/>
        </w:tabs>
        <w:ind w:left="360"/>
        <w:jc w:val="both"/>
        <w:rPr>
          <w:b/>
        </w:rPr>
      </w:pPr>
    </w:p>
    <w:p w14:paraId="0D9C12AB" w14:textId="77777777" w:rsidR="00CD2447" w:rsidRDefault="00CD2447" w:rsidP="008D5213">
      <w:pPr>
        <w:pStyle w:val="ListParagraph"/>
        <w:tabs>
          <w:tab w:val="left" w:pos="360"/>
        </w:tabs>
        <w:ind w:left="360"/>
        <w:jc w:val="both"/>
        <w:rPr>
          <w:b/>
        </w:rPr>
      </w:pPr>
    </w:p>
    <w:p w14:paraId="3784D61B" w14:textId="77777777" w:rsidR="00CD2447" w:rsidRDefault="00CD2447" w:rsidP="008D5213">
      <w:pPr>
        <w:pStyle w:val="ListParagraph"/>
        <w:tabs>
          <w:tab w:val="left" w:pos="360"/>
        </w:tabs>
        <w:ind w:left="360"/>
        <w:jc w:val="both"/>
        <w:rPr>
          <w:b/>
        </w:rPr>
      </w:pPr>
    </w:p>
    <w:p w14:paraId="7E16952F" w14:textId="77777777" w:rsidR="00CD2447" w:rsidRPr="00865653" w:rsidRDefault="00CD2447" w:rsidP="00865653">
      <w:pPr>
        <w:tabs>
          <w:tab w:val="left" w:pos="360"/>
        </w:tabs>
        <w:jc w:val="both"/>
        <w:rPr>
          <w:b/>
        </w:rPr>
      </w:pPr>
    </w:p>
    <w:p w14:paraId="436621F0" w14:textId="77777777" w:rsidR="00CD2447" w:rsidRPr="00E974A6" w:rsidRDefault="00CD2447" w:rsidP="008D5213">
      <w:pPr>
        <w:pStyle w:val="ListParagraph"/>
        <w:tabs>
          <w:tab w:val="left" w:pos="360"/>
        </w:tabs>
        <w:ind w:left="360"/>
        <w:jc w:val="both"/>
        <w:rPr>
          <w:b/>
        </w:rPr>
      </w:pPr>
    </w:p>
    <w:p w14:paraId="4030C363" w14:textId="77777777" w:rsidR="00303511" w:rsidRDefault="00B841F5" w:rsidP="00E46B8D">
      <w:pPr>
        <w:pStyle w:val="ListParagraph"/>
        <w:numPr>
          <w:ilvl w:val="3"/>
          <w:numId w:val="2"/>
        </w:numPr>
        <w:tabs>
          <w:tab w:val="left" w:pos="360"/>
        </w:tabs>
        <w:ind w:hanging="2880"/>
        <w:jc w:val="both"/>
        <w:rPr>
          <w:b/>
        </w:rPr>
      </w:pPr>
      <w:r>
        <w:rPr>
          <w:b/>
        </w:rPr>
        <w:lastRenderedPageBreak/>
        <w:t>Register Form(</w:t>
      </w:r>
      <w:r w:rsidR="007D1D82">
        <w:rPr>
          <w:b/>
        </w:rPr>
        <w:t>Customer</w:t>
      </w:r>
      <w:r w:rsidR="00E46B8D">
        <w:rPr>
          <w:b/>
        </w:rPr>
        <w:t xml:space="preserve"> </w:t>
      </w:r>
      <w:r>
        <w:rPr>
          <w:b/>
        </w:rPr>
        <w:t>Menu</w:t>
      </w:r>
      <w:r w:rsidR="00E46B8D">
        <w:rPr>
          <w:b/>
        </w:rPr>
        <w:t>)</w:t>
      </w:r>
    </w:p>
    <w:p w14:paraId="29C48695" w14:textId="77777777" w:rsidR="001B1ED3" w:rsidRDefault="009D6614" w:rsidP="001B1ED3">
      <w:pPr>
        <w:pStyle w:val="ListParagraph"/>
        <w:tabs>
          <w:tab w:val="left" w:pos="360"/>
          <w:tab w:val="left" w:pos="990"/>
        </w:tabs>
        <w:ind w:left="360"/>
        <w:jc w:val="center"/>
        <w:rPr>
          <w:b/>
        </w:rPr>
      </w:pPr>
      <w:r w:rsidRPr="00D62A9C">
        <w:rPr>
          <w:b/>
          <w:noProof/>
          <w:lang w:eastAsia="en-US"/>
        </w:rPr>
        <w:drawing>
          <wp:inline distT="0" distB="0" distL="0" distR="0" wp14:anchorId="3043ABC1" wp14:editId="2F20D8E4">
            <wp:extent cx="3242945" cy="3413125"/>
            <wp:effectExtent l="19050" t="19050" r="14605" b="15875"/>
            <wp:docPr id="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05" t="24709" r="38963" b="33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3413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36BBEE5" w14:textId="77777777" w:rsidR="001B1ED3" w:rsidRPr="00FC7824" w:rsidRDefault="00E37561" w:rsidP="001B1ED3">
      <w:pPr>
        <w:pStyle w:val="ListParagraph"/>
        <w:tabs>
          <w:tab w:val="left" w:pos="360"/>
          <w:tab w:val="left" w:pos="990"/>
        </w:tabs>
        <w:ind w:left="360"/>
        <w:jc w:val="center"/>
        <w:rPr>
          <w:b/>
        </w:rPr>
      </w:pPr>
      <w:r>
        <w:rPr>
          <w:b/>
        </w:rPr>
        <w:t>Register</w:t>
      </w:r>
      <w:r w:rsidR="001B1ED3">
        <w:rPr>
          <w:b/>
        </w:rPr>
        <w:t xml:space="preserve"> Form</w:t>
      </w:r>
    </w:p>
    <w:p w14:paraId="07873CF3" w14:textId="77777777" w:rsidR="001B1ED3" w:rsidRDefault="001B1ED3" w:rsidP="001B1ED3">
      <w:pPr>
        <w:tabs>
          <w:tab w:val="left" w:pos="990"/>
        </w:tabs>
        <w:ind w:left="360"/>
        <w:jc w:val="both"/>
        <w:rPr>
          <w:b/>
        </w:rPr>
      </w:pPr>
    </w:p>
    <w:p w14:paraId="6A39DD2A" w14:textId="77777777" w:rsidR="001B1ED3" w:rsidRDefault="001B1ED3" w:rsidP="001B1ED3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Components:</w:t>
      </w:r>
    </w:p>
    <w:p w14:paraId="48E67883" w14:textId="77777777" w:rsidR="00E37561" w:rsidRPr="00E37561" w:rsidRDefault="00E37561" w:rsidP="00AF05E3">
      <w:pPr>
        <w:pStyle w:val="ListParagraph"/>
        <w:numPr>
          <w:ilvl w:val="0"/>
          <w:numId w:val="3"/>
        </w:numPr>
        <w:tabs>
          <w:tab w:val="left" w:pos="567"/>
        </w:tabs>
        <w:ind w:left="851" w:hanging="491"/>
        <w:jc w:val="both"/>
        <w:rPr>
          <w:b/>
        </w:rPr>
      </w:pPr>
      <w:r>
        <w:rPr>
          <w:b/>
        </w:rPr>
        <w:t>Label</w:t>
      </w:r>
      <w:r>
        <w:t xml:space="preserve"> for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Email, Username, Recommendation</w:t>
      </w:r>
      <w:r w:rsidR="00B841F5">
        <w:t>, and</w:t>
      </w:r>
      <w:r>
        <w:t xml:space="preserve"> Password.</w:t>
      </w:r>
    </w:p>
    <w:p w14:paraId="4CAA14C7" w14:textId="77777777" w:rsidR="00E37561" w:rsidRPr="00D4059A" w:rsidRDefault="00E37561" w:rsidP="004B0B26">
      <w:pPr>
        <w:pStyle w:val="ListParagraph"/>
        <w:numPr>
          <w:ilvl w:val="0"/>
          <w:numId w:val="3"/>
        </w:numPr>
        <w:tabs>
          <w:tab w:val="left" w:pos="567"/>
        </w:tabs>
        <w:ind w:left="851" w:hanging="491"/>
        <w:jc w:val="both"/>
        <w:rPr>
          <w:b/>
        </w:rPr>
      </w:pPr>
      <w:proofErr w:type="spellStart"/>
      <w:r>
        <w:rPr>
          <w:b/>
        </w:rPr>
        <w:t>ListBox</w:t>
      </w:r>
      <w:proofErr w:type="spellEnd"/>
      <w:r>
        <w:rPr>
          <w:b/>
        </w:rPr>
        <w:t xml:space="preserve"> </w:t>
      </w:r>
      <w:r>
        <w:t>for Recommendation</w:t>
      </w:r>
      <w:r w:rsidR="00B27087">
        <w:t>.</w:t>
      </w:r>
      <w:r w:rsidR="004B0B26" w:rsidRPr="00D4059A">
        <w:rPr>
          <w:b/>
        </w:rPr>
        <w:t xml:space="preserve"> </w:t>
      </w:r>
    </w:p>
    <w:p w14:paraId="33EBF24E" w14:textId="77777777" w:rsidR="00E37561" w:rsidRPr="00CA7D52" w:rsidRDefault="00E37561" w:rsidP="00AF05E3">
      <w:pPr>
        <w:pStyle w:val="ListParagraph"/>
        <w:numPr>
          <w:ilvl w:val="0"/>
          <w:numId w:val="3"/>
        </w:numPr>
        <w:tabs>
          <w:tab w:val="left" w:pos="567"/>
        </w:tabs>
        <w:ind w:left="851" w:hanging="491"/>
        <w:jc w:val="both"/>
        <w:rPr>
          <w:b/>
        </w:rPr>
      </w:pPr>
      <w:r>
        <w:rPr>
          <w:b/>
        </w:rPr>
        <w:t xml:space="preserve">Button </w:t>
      </w:r>
      <w:r>
        <w:t xml:space="preserve">for </w:t>
      </w:r>
      <w:r w:rsidR="004B0B26">
        <w:t>Save</w:t>
      </w:r>
      <w:r>
        <w:t>.</w:t>
      </w:r>
    </w:p>
    <w:p w14:paraId="7DBB7645" w14:textId="77777777" w:rsidR="00E37561" w:rsidRPr="00E37561" w:rsidRDefault="00E37561" w:rsidP="00AF05E3">
      <w:pPr>
        <w:pStyle w:val="ListParagraph"/>
        <w:numPr>
          <w:ilvl w:val="0"/>
          <w:numId w:val="3"/>
        </w:numPr>
        <w:tabs>
          <w:tab w:val="left" w:pos="567"/>
        </w:tabs>
        <w:ind w:left="851" w:hanging="491"/>
        <w:jc w:val="both"/>
        <w:rPr>
          <w:b/>
        </w:rPr>
      </w:pPr>
      <w:proofErr w:type="spellStart"/>
      <w:r>
        <w:rPr>
          <w:b/>
        </w:rPr>
        <w:t>TextBox</w:t>
      </w:r>
      <w:proofErr w:type="spellEnd"/>
      <w:r>
        <w:t xml:space="preserve"> for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Email, Username, and Password.</w:t>
      </w:r>
    </w:p>
    <w:p w14:paraId="1BB53067" w14:textId="77777777" w:rsidR="001B1ED3" w:rsidRDefault="001B1ED3" w:rsidP="001B1ED3">
      <w:pPr>
        <w:tabs>
          <w:tab w:val="left" w:pos="990"/>
        </w:tabs>
        <w:ind w:left="360"/>
        <w:jc w:val="both"/>
        <w:rPr>
          <w:b/>
        </w:rPr>
      </w:pPr>
    </w:p>
    <w:p w14:paraId="110E924C" w14:textId="77777777" w:rsidR="00F30D43" w:rsidRDefault="001B1ED3" w:rsidP="00F30D43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Description:</w:t>
      </w:r>
    </w:p>
    <w:p w14:paraId="770F2DE5" w14:textId="77777777" w:rsidR="00F30D43" w:rsidRPr="00F30D43" w:rsidRDefault="00F30D43" w:rsidP="00F30D43">
      <w:pPr>
        <w:pStyle w:val="ListParagraph"/>
        <w:numPr>
          <w:ilvl w:val="0"/>
          <w:numId w:val="3"/>
        </w:numPr>
        <w:ind w:left="720"/>
        <w:jc w:val="both"/>
        <w:rPr>
          <w:b/>
        </w:rPr>
      </w:pPr>
      <w:r w:rsidRPr="00F30D43">
        <w:t xml:space="preserve">When save button is clicked, save user’s data into </w:t>
      </w:r>
      <w:r>
        <w:rPr>
          <w:b/>
        </w:rPr>
        <w:t>U</w:t>
      </w:r>
      <w:r w:rsidRPr="00F30D43">
        <w:rPr>
          <w:b/>
        </w:rPr>
        <w:t>ser</w:t>
      </w:r>
      <w:r w:rsidRPr="00F30D43">
        <w:t xml:space="preserve"> table with “</w:t>
      </w:r>
      <w:r w:rsidRPr="00F30D43">
        <w:rPr>
          <w:b/>
        </w:rPr>
        <w:t>USR</w:t>
      </w:r>
      <w:r w:rsidRPr="00F30D43">
        <w:t>” role</w:t>
      </w:r>
      <w:r>
        <w:rPr>
          <w:b/>
        </w:rPr>
        <w:t>.</w:t>
      </w:r>
    </w:p>
    <w:p w14:paraId="1C60A48D" w14:textId="77777777" w:rsidR="00BA692C" w:rsidRPr="00F30D43" w:rsidRDefault="00CB5B39" w:rsidP="00CB5B39">
      <w:pPr>
        <w:pStyle w:val="ListParagraph"/>
        <w:numPr>
          <w:ilvl w:val="0"/>
          <w:numId w:val="3"/>
        </w:numPr>
        <w:ind w:left="720"/>
        <w:jc w:val="both"/>
        <w:rPr>
          <w:b/>
        </w:rPr>
      </w:pPr>
      <w:r>
        <w:rPr>
          <w:b/>
        </w:rPr>
        <w:t xml:space="preserve">Recommendation </w:t>
      </w:r>
      <w:proofErr w:type="spellStart"/>
      <w:r>
        <w:rPr>
          <w:b/>
        </w:rPr>
        <w:t>ListBox</w:t>
      </w:r>
      <w:proofErr w:type="spellEnd"/>
      <w:r>
        <w:t xml:space="preserve"> will give you list of recommendation </w:t>
      </w:r>
      <w:r>
        <w:rPr>
          <w:b/>
        </w:rPr>
        <w:t>username</w:t>
      </w:r>
      <w:r>
        <w:t xml:space="preserve"> based on </w:t>
      </w:r>
      <w:proofErr w:type="spellStart"/>
      <w:r w:rsidRPr="00CB5B39">
        <w:rPr>
          <w:b/>
        </w:rPr>
        <w:t>Firstname</w:t>
      </w:r>
      <w:proofErr w:type="spellEnd"/>
      <w:r>
        <w:t xml:space="preserve"> and </w:t>
      </w:r>
      <w:proofErr w:type="spellStart"/>
      <w:r w:rsidRPr="00CB5B39">
        <w:rPr>
          <w:b/>
        </w:rPr>
        <w:t>Lastname</w:t>
      </w:r>
      <w:proofErr w:type="spellEnd"/>
      <w:r>
        <w:rPr>
          <w:b/>
        </w:rPr>
        <w:t xml:space="preserve"> </w:t>
      </w:r>
      <w:r>
        <w:t>with these combination :</w:t>
      </w:r>
    </w:p>
    <w:p w14:paraId="42958087" w14:textId="77777777" w:rsidR="00CB5B39" w:rsidRDefault="00CB5B39" w:rsidP="00CB5B39">
      <w:pPr>
        <w:pStyle w:val="ListParagraph"/>
        <w:numPr>
          <w:ilvl w:val="0"/>
          <w:numId w:val="19"/>
        </w:numPr>
        <w:jc w:val="both"/>
        <w:rPr>
          <w:b/>
        </w:rPr>
      </w:pPr>
      <w:r>
        <w:t xml:space="preserve">First letter of </w:t>
      </w:r>
      <w:proofErr w:type="spellStart"/>
      <w:r>
        <w:rPr>
          <w:b/>
        </w:rPr>
        <w:t>Firstname</w:t>
      </w:r>
      <w:proofErr w:type="spellEnd"/>
      <w:r>
        <w:rPr>
          <w:b/>
        </w:rPr>
        <w:t xml:space="preserve"> </w:t>
      </w:r>
      <w:r>
        <w:t xml:space="preserve">+ </w:t>
      </w:r>
      <w:proofErr w:type="spellStart"/>
      <w:r>
        <w:rPr>
          <w:b/>
        </w:rPr>
        <w:t>Lastname</w:t>
      </w:r>
      <w:proofErr w:type="spellEnd"/>
    </w:p>
    <w:p w14:paraId="7C708392" w14:textId="77777777" w:rsidR="00CB5B39" w:rsidRPr="00CB5B39" w:rsidRDefault="00CB5B39" w:rsidP="00CB5B39">
      <w:pPr>
        <w:pStyle w:val="ListParagraph"/>
        <w:numPr>
          <w:ilvl w:val="0"/>
          <w:numId w:val="19"/>
        </w:numPr>
        <w:jc w:val="both"/>
        <w:rPr>
          <w:b/>
        </w:rPr>
      </w:pPr>
      <w:proofErr w:type="spellStart"/>
      <w:r>
        <w:rPr>
          <w:b/>
        </w:rPr>
        <w:t>Firstname</w:t>
      </w:r>
      <w:proofErr w:type="spellEnd"/>
      <w:r>
        <w:rPr>
          <w:b/>
        </w:rPr>
        <w:t xml:space="preserve"> + </w:t>
      </w:r>
      <w:r>
        <w:t xml:space="preserve">first letter of </w:t>
      </w:r>
      <w:proofErr w:type="spellStart"/>
      <w:r>
        <w:rPr>
          <w:b/>
        </w:rPr>
        <w:t>Lastname</w:t>
      </w:r>
      <w:proofErr w:type="spellEnd"/>
    </w:p>
    <w:p w14:paraId="037471A7" w14:textId="77777777" w:rsidR="00CB5B39" w:rsidRDefault="00CB5B39" w:rsidP="00CB5B39">
      <w:pPr>
        <w:pStyle w:val="ListParagraph"/>
        <w:numPr>
          <w:ilvl w:val="0"/>
          <w:numId w:val="19"/>
        </w:numPr>
        <w:jc w:val="both"/>
        <w:rPr>
          <w:b/>
        </w:rPr>
      </w:pPr>
      <w:proofErr w:type="spellStart"/>
      <w:r>
        <w:rPr>
          <w:b/>
        </w:rPr>
        <w:t>Firstname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Lastname</w:t>
      </w:r>
      <w:proofErr w:type="spellEnd"/>
    </w:p>
    <w:p w14:paraId="2538BFA7" w14:textId="77777777" w:rsidR="00CB5B39" w:rsidRPr="005B4CC1" w:rsidRDefault="00CB5B39" w:rsidP="00CB5B39">
      <w:pPr>
        <w:pStyle w:val="ListParagraph"/>
        <w:numPr>
          <w:ilvl w:val="0"/>
          <w:numId w:val="19"/>
        </w:numPr>
        <w:jc w:val="both"/>
        <w:rPr>
          <w:b/>
        </w:rPr>
      </w:pPr>
      <w:proofErr w:type="spellStart"/>
      <w:r>
        <w:rPr>
          <w:b/>
        </w:rPr>
        <w:t>Firstname</w:t>
      </w:r>
      <w:proofErr w:type="spellEnd"/>
      <w:r>
        <w:rPr>
          <w:b/>
        </w:rPr>
        <w:t xml:space="preserve"> + </w:t>
      </w:r>
      <w:r>
        <w:t xml:space="preserve">first letter of </w:t>
      </w:r>
      <w:proofErr w:type="spellStart"/>
      <w:r>
        <w:rPr>
          <w:b/>
        </w:rPr>
        <w:t>Lastname</w:t>
      </w:r>
      <w:proofErr w:type="spellEnd"/>
      <w:r>
        <w:rPr>
          <w:b/>
        </w:rPr>
        <w:t xml:space="preserve"> + random number</w:t>
      </w:r>
      <w:r>
        <w:t xml:space="preserve"> between 10 and 98</w:t>
      </w:r>
    </w:p>
    <w:p w14:paraId="0D1D350D" w14:textId="77777777" w:rsidR="008E380E" w:rsidRDefault="008E380E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3488DCDC" w14:textId="77777777" w:rsidR="005B4CC1" w:rsidRDefault="008E380E" w:rsidP="008E380E">
      <w:pPr>
        <w:ind w:firstLine="450"/>
        <w:jc w:val="both"/>
        <w:rPr>
          <w:b/>
        </w:rPr>
      </w:pPr>
      <w:r>
        <w:rPr>
          <w:b/>
        </w:rPr>
        <w:lastRenderedPageBreak/>
        <w:t>Validation:</w:t>
      </w:r>
    </w:p>
    <w:p w14:paraId="018DB30D" w14:textId="77777777" w:rsidR="008E380E" w:rsidRDefault="008E380E" w:rsidP="000732EB">
      <w:pPr>
        <w:pStyle w:val="ListParagraph"/>
        <w:numPr>
          <w:ilvl w:val="0"/>
          <w:numId w:val="3"/>
        </w:numPr>
        <w:tabs>
          <w:tab w:val="left" w:pos="720"/>
        </w:tabs>
        <w:ind w:firstLine="1917"/>
        <w:jc w:val="both"/>
      </w:pPr>
      <w:r>
        <w:t xml:space="preserve">When </w:t>
      </w:r>
      <w:r w:rsidRPr="00D052FC">
        <w:rPr>
          <w:b/>
        </w:rPr>
        <w:t>Save Button</w:t>
      </w:r>
      <w:r>
        <w:t xml:space="preserve"> is clicked, then validate :</w:t>
      </w:r>
    </w:p>
    <w:p w14:paraId="341AA602" w14:textId="389104D2" w:rsidR="008E380E" w:rsidRPr="006B13C1" w:rsidRDefault="008E380E" w:rsidP="000732EB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 w:rsidRPr="00800BBE">
        <w:t xml:space="preserve">If </w:t>
      </w:r>
      <w:proofErr w:type="spellStart"/>
      <w:r>
        <w:t>Firstname</w:t>
      </w:r>
      <w:proofErr w:type="spellEnd"/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proofErr w:type="spellStart"/>
      <w:r>
        <w:rPr>
          <w:b/>
        </w:rPr>
        <w:t>Firstname</w:t>
      </w:r>
      <w:proofErr w:type="spellEnd"/>
      <w:r>
        <w:rPr>
          <w:b/>
        </w:rPr>
        <w:t xml:space="preserve"> </w:t>
      </w:r>
      <w:r w:rsidR="004635BB">
        <w:rPr>
          <w:b/>
        </w:rPr>
        <w:t>must be filled</w:t>
      </w:r>
      <w:r w:rsidRPr="00800BBE">
        <w:t>”.</w:t>
      </w:r>
    </w:p>
    <w:p w14:paraId="7D5F5B9D" w14:textId="01B50DDB" w:rsidR="008E380E" w:rsidRPr="00A72239" w:rsidRDefault="008E380E" w:rsidP="000732EB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 w:rsidRPr="00800BBE">
        <w:t xml:space="preserve">If </w:t>
      </w:r>
      <w:proofErr w:type="spellStart"/>
      <w:r>
        <w:t>Lastname</w:t>
      </w:r>
      <w:proofErr w:type="spellEnd"/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proofErr w:type="spellStart"/>
      <w:r w:rsidRPr="00D3397B">
        <w:rPr>
          <w:b/>
        </w:rPr>
        <w:t>Lastname</w:t>
      </w:r>
      <w:proofErr w:type="spellEnd"/>
      <w:r w:rsidRPr="00800BBE">
        <w:t xml:space="preserve"> </w:t>
      </w:r>
      <w:r w:rsidR="004635BB">
        <w:rPr>
          <w:b/>
        </w:rPr>
        <w:t>must be filled</w:t>
      </w:r>
      <w:r w:rsidRPr="00800BBE">
        <w:t>”.</w:t>
      </w:r>
    </w:p>
    <w:p w14:paraId="4E4A86EA" w14:textId="736B960B" w:rsidR="008E380E" w:rsidRPr="009F1394" w:rsidRDefault="008E380E" w:rsidP="000732EB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 w:rsidRPr="00800BBE">
        <w:t xml:space="preserve">If </w:t>
      </w:r>
      <w:r>
        <w:t>Email</w:t>
      </w:r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r>
        <w:rPr>
          <w:b/>
        </w:rPr>
        <w:t>Email</w:t>
      </w:r>
      <w:r w:rsidRPr="00800BBE">
        <w:t xml:space="preserve"> </w:t>
      </w:r>
      <w:r w:rsidR="004635BB">
        <w:rPr>
          <w:b/>
        </w:rPr>
        <w:t>must be filled</w:t>
      </w:r>
      <w:r w:rsidRPr="00800BBE">
        <w:t>”.</w:t>
      </w:r>
    </w:p>
    <w:p w14:paraId="1C269E65" w14:textId="77777777" w:rsidR="008E380E" w:rsidRPr="009F1394" w:rsidRDefault="008E380E" w:rsidP="000732EB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 w:rsidRPr="00800BBE">
        <w:t xml:space="preserve">If </w:t>
      </w:r>
      <w:r>
        <w:t>Email</w:t>
      </w:r>
      <w:r w:rsidRPr="00800BBE">
        <w:t xml:space="preserve"> </w:t>
      </w:r>
      <w:r>
        <w:rPr>
          <w:b/>
        </w:rPr>
        <w:t xml:space="preserve">not contains </w:t>
      </w:r>
      <w:r>
        <w:t>“</w:t>
      </w:r>
      <w:r>
        <w:rPr>
          <w:b/>
        </w:rPr>
        <w:t>@</w:t>
      </w:r>
      <w:r>
        <w:t>”</w:t>
      </w:r>
      <w:r w:rsidRPr="00800BBE">
        <w:t xml:space="preserve">, </w:t>
      </w:r>
      <w:r>
        <w:t xml:space="preserve">then show error message </w:t>
      </w:r>
      <w:r w:rsidRPr="00800BBE">
        <w:t>“</w:t>
      </w:r>
      <w:r w:rsidRPr="009F1394">
        <w:rPr>
          <w:b/>
        </w:rPr>
        <w:t>Email must contains @</w:t>
      </w:r>
      <w:r w:rsidRPr="00800BBE">
        <w:t>”.</w:t>
      </w:r>
    </w:p>
    <w:p w14:paraId="109744F0" w14:textId="77777777" w:rsidR="008E380E" w:rsidRPr="006B13C1" w:rsidRDefault="008E380E" w:rsidP="000732EB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 w:rsidRPr="00800BBE">
        <w:t xml:space="preserve">If </w:t>
      </w:r>
      <w:r>
        <w:t>Email</w:t>
      </w:r>
      <w:r w:rsidRPr="00800BBE">
        <w:t xml:space="preserve"> </w:t>
      </w:r>
      <w:r>
        <w:rPr>
          <w:b/>
        </w:rPr>
        <w:t xml:space="preserve">not contains </w:t>
      </w:r>
      <w:r>
        <w:t>“</w:t>
      </w:r>
      <w:r>
        <w:rPr>
          <w:b/>
        </w:rPr>
        <w:t>.com</w:t>
      </w:r>
      <w:r>
        <w:t>”</w:t>
      </w:r>
      <w:r w:rsidRPr="00800BBE">
        <w:t xml:space="preserve">, </w:t>
      </w:r>
      <w:r>
        <w:t xml:space="preserve">then show error message </w:t>
      </w:r>
      <w:r w:rsidRPr="00800BBE">
        <w:t>“</w:t>
      </w:r>
      <w:r w:rsidRPr="009F1394">
        <w:rPr>
          <w:b/>
        </w:rPr>
        <w:t xml:space="preserve">Email must contains </w:t>
      </w:r>
      <w:r>
        <w:rPr>
          <w:b/>
        </w:rPr>
        <w:t>.com</w:t>
      </w:r>
      <w:r w:rsidRPr="00800BBE">
        <w:t>”.</w:t>
      </w:r>
    </w:p>
    <w:p w14:paraId="163C602A" w14:textId="0EE91C40" w:rsidR="008E380E" w:rsidRPr="00211351" w:rsidRDefault="008E380E" w:rsidP="000732EB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 w:rsidRPr="00800BBE">
        <w:t xml:space="preserve">If </w:t>
      </w:r>
      <w:r>
        <w:t>u</w:t>
      </w:r>
      <w:r w:rsidRPr="00AF5132">
        <w:t>sername</w:t>
      </w:r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r>
        <w:rPr>
          <w:b/>
        </w:rPr>
        <w:t xml:space="preserve">Username </w:t>
      </w:r>
      <w:r w:rsidR="004635BB">
        <w:rPr>
          <w:b/>
        </w:rPr>
        <w:t>must be filled</w:t>
      </w:r>
      <w:r w:rsidRPr="00800BBE">
        <w:t>”.</w:t>
      </w:r>
    </w:p>
    <w:p w14:paraId="2541EED8" w14:textId="77777777" w:rsidR="008E380E" w:rsidRPr="00800BBE" w:rsidRDefault="008E380E" w:rsidP="000732EB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>
        <w:t>If username</w:t>
      </w:r>
      <w:r>
        <w:rPr>
          <w:b/>
        </w:rPr>
        <w:t xml:space="preserve"> length</w:t>
      </w:r>
      <w:r>
        <w:t xml:space="preserve"> is </w:t>
      </w:r>
      <w:r>
        <w:rPr>
          <w:b/>
        </w:rPr>
        <w:t>more than 20 or less than 5 characters</w:t>
      </w:r>
      <w:r>
        <w:t>, then show error message “</w:t>
      </w:r>
      <w:r w:rsidRPr="00211351">
        <w:rPr>
          <w:b/>
        </w:rPr>
        <w:t>Username cannot be more than 20 characters or less than 5 characters</w:t>
      </w:r>
      <w:r>
        <w:t>”.</w:t>
      </w:r>
    </w:p>
    <w:p w14:paraId="6D74A829" w14:textId="5B81BB29" w:rsidR="008E380E" w:rsidRPr="0038023F" w:rsidRDefault="008E380E" w:rsidP="000732EB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>
        <w:t>If p</w:t>
      </w:r>
      <w:r w:rsidRPr="00AF5132">
        <w:t>assword</w:t>
      </w:r>
      <w:r>
        <w:t xml:space="preserve"> is </w:t>
      </w:r>
      <w:r w:rsidRPr="00AF5132">
        <w:rPr>
          <w:b/>
        </w:rPr>
        <w:t>empty</w:t>
      </w:r>
      <w:r>
        <w:t>, then show error message “</w:t>
      </w:r>
      <w:r>
        <w:rPr>
          <w:b/>
        </w:rPr>
        <w:t xml:space="preserve">Password </w:t>
      </w:r>
      <w:r w:rsidR="005876B9">
        <w:rPr>
          <w:b/>
        </w:rPr>
        <w:t>must be filled</w:t>
      </w:r>
      <w:r>
        <w:t>”.</w:t>
      </w:r>
    </w:p>
    <w:p w14:paraId="2F6428FA" w14:textId="77777777" w:rsidR="008E380E" w:rsidRPr="004635BB" w:rsidRDefault="008E380E" w:rsidP="000732EB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>
        <w:t>If password</w:t>
      </w:r>
      <w:r>
        <w:rPr>
          <w:b/>
        </w:rPr>
        <w:t xml:space="preserve"> length</w:t>
      </w:r>
      <w:r>
        <w:t xml:space="preserve"> is </w:t>
      </w:r>
      <w:r>
        <w:rPr>
          <w:b/>
        </w:rPr>
        <w:t>more than 20 or less than 5 characters</w:t>
      </w:r>
      <w:r>
        <w:t>, then show error message “</w:t>
      </w:r>
      <w:r>
        <w:rPr>
          <w:b/>
        </w:rPr>
        <w:t>Password</w:t>
      </w:r>
      <w:r w:rsidRPr="00211351">
        <w:rPr>
          <w:b/>
        </w:rPr>
        <w:t xml:space="preserve"> cannot be more than 20 characters or less than 5 characters</w:t>
      </w:r>
      <w:r>
        <w:t>”.</w:t>
      </w:r>
    </w:p>
    <w:p w14:paraId="08CC0C84" w14:textId="41C64F08" w:rsidR="004635BB" w:rsidRPr="0021176D" w:rsidRDefault="004635BB" w:rsidP="000732EB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>
        <w:t>If there is no more problem, than generate the</w:t>
      </w:r>
      <w:r w:rsidR="0021176D">
        <w:t xml:space="preserve"> new</w:t>
      </w:r>
      <w:r>
        <w:t xml:space="preserve"> ID with </w:t>
      </w:r>
      <w:r w:rsidR="0021176D">
        <w:rPr>
          <w:b/>
        </w:rPr>
        <w:t>US</w:t>
      </w:r>
      <w:r w:rsidRPr="004635BB">
        <w:rPr>
          <w:b/>
        </w:rPr>
        <w:t>XXX</w:t>
      </w:r>
      <w:r>
        <w:t xml:space="preserve"> where X is the number</w:t>
      </w:r>
      <w:r w:rsidR="0021176D">
        <w:t xml:space="preserve"> and starts from 1 and continue.</w:t>
      </w:r>
    </w:p>
    <w:p w14:paraId="2D9D97F5" w14:textId="2C5C7FE9" w:rsidR="0021176D" w:rsidRDefault="0021176D" w:rsidP="0021176D">
      <w:pPr>
        <w:pStyle w:val="ListParagraph"/>
        <w:ind w:left="1134"/>
        <w:jc w:val="both"/>
      </w:pPr>
      <w:r>
        <w:t>Example: If Number is 1 then the ID will be US001</w:t>
      </w:r>
    </w:p>
    <w:p w14:paraId="21952F28" w14:textId="73A3CF34" w:rsidR="0021176D" w:rsidRPr="00C82E38" w:rsidRDefault="0021176D" w:rsidP="0021176D">
      <w:pPr>
        <w:pStyle w:val="ListParagraph"/>
        <w:ind w:left="1134"/>
        <w:jc w:val="both"/>
        <w:rPr>
          <w:b/>
        </w:rPr>
      </w:pPr>
      <w:r>
        <w:tab/>
        <w:t xml:space="preserve">           If Number is 100 then the ID will be US100</w:t>
      </w:r>
    </w:p>
    <w:p w14:paraId="3084D0DE" w14:textId="77777777" w:rsidR="00C82E38" w:rsidRPr="00A16AF5" w:rsidRDefault="00C82E38" w:rsidP="00C82E38">
      <w:pPr>
        <w:pStyle w:val="ListParagraph"/>
        <w:ind w:left="1134"/>
        <w:jc w:val="both"/>
        <w:rPr>
          <w:b/>
        </w:rPr>
      </w:pPr>
    </w:p>
    <w:p w14:paraId="724DAA83" w14:textId="77777777" w:rsidR="008E380E" w:rsidRPr="008E380E" w:rsidRDefault="008E380E" w:rsidP="008E380E">
      <w:pPr>
        <w:ind w:firstLine="450"/>
        <w:jc w:val="both"/>
        <w:rPr>
          <w:b/>
        </w:rPr>
      </w:pPr>
    </w:p>
    <w:p w14:paraId="289369F0" w14:textId="77777777" w:rsidR="00CB5B39" w:rsidRPr="00E37561" w:rsidRDefault="00CB5B39" w:rsidP="00CB5B39">
      <w:pPr>
        <w:pStyle w:val="ListParagraph"/>
        <w:numPr>
          <w:ilvl w:val="0"/>
          <w:numId w:val="3"/>
        </w:numPr>
        <w:jc w:val="both"/>
        <w:rPr>
          <w:b/>
        </w:rPr>
      </w:pPr>
    </w:p>
    <w:p w14:paraId="3A53E9E4" w14:textId="77777777" w:rsidR="00E37561" w:rsidRPr="00E37561" w:rsidRDefault="00E37561" w:rsidP="00E37561">
      <w:pPr>
        <w:pStyle w:val="ListParagraph"/>
        <w:numPr>
          <w:ilvl w:val="0"/>
          <w:numId w:val="3"/>
        </w:numPr>
        <w:jc w:val="both"/>
        <w:rPr>
          <w:b/>
        </w:rPr>
      </w:pPr>
    </w:p>
    <w:p w14:paraId="4040912A" w14:textId="77777777" w:rsidR="00303511" w:rsidRPr="002B3F3E" w:rsidRDefault="001D5D4C" w:rsidP="00972BFF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080DE116" w14:textId="77777777" w:rsidR="005A5298" w:rsidRDefault="001D49DA" w:rsidP="005A5298">
      <w:pPr>
        <w:pStyle w:val="ListParagraph"/>
        <w:numPr>
          <w:ilvl w:val="3"/>
          <w:numId w:val="2"/>
        </w:numPr>
        <w:tabs>
          <w:tab w:val="clear" w:pos="2880"/>
          <w:tab w:val="num" w:pos="360"/>
          <w:tab w:val="left" w:pos="990"/>
        </w:tabs>
        <w:ind w:hanging="2880"/>
        <w:rPr>
          <w:b/>
        </w:rPr>
      </w:pPr>
      <w:r>
        <w:rPr>
          <w:b/>
        </w:rPr>
        <w:lastRenderedPageBreak/>
        <w:t>New Order</w:t>
      </w:r>
      <w:r w:rsidR="00B841F5">
        <w:rPr>
          <w:b/>
        </w:rPr>
        <w:t>(Customer Menu</w:t>
      </w:r>
      <w:r w:rsidR="007959D2">
        <w:rPr>
          <w:b/>
        </w:rPr>
        <w:t>)</w:t>
      </w:r>
    </w:p>
    <w:p w14:paraId="1780C0E4" w14:textId="77777777" w:rsidR="003210F4" w:rsidRDefault="003210F4" w:rsidP="00BB65FC">
      <w:pPr>
        <w:tabs>
          <w:tab w:val="left" w:pos="360"/>
          <w:tab w:val="left" w:pos="990"/>
        </w:tabs>
        <w:ind w:left="360"/>
        <w:rPr>
          <w:noProof/>
          <w:lang w:eastAsia="en-US"/>
        </w:rPr>
      </w:pPr>
    </w:p>
    <w:p w14:paraId="4174B1A3" w14:textId="77777777" w:rsidR="005A5298" w:rsidRDefault="009D6614" w:rsidP="00224A79">
      <w:pPr>
        <w:tabs>
          <w:tab w:val="left" w:pos="360"/>
          <w:tab w:val="left" w:pos="990"/>
        </w:tabs>
        <w:ind w:left="360"/>
        <w:jc w:val="center"/>
        <w:rPr>
          <w:b/>
        </w:rPr>
      </w:pPr>
      <w:r w:rsidRPr="00D62A9C">
        <w:rPr>
          <w:b/>
          <w:noProof/>
          <w:lang w:eastAsia="en-US"/>
        </w:rPr>
        <w:drawing>
          <wp:inline distT="0" distB="0" distL="0" distR="0" wp14:anchorId="1A2D6B23" wp14:editId="5B73DC0E">
            <wp:extent cx="2891790" cy="2562225"/>
            <wp:effectExtent l="19050" t="19050" r="22860" b="28575"/>
            <wp:docPr id="1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89" t="34593" r="41594" b="38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562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4CF86A5" w14:textId="77777777" w:rsidR="003210F4" w:rsidRDefault="001D49DA" w:rsidP="00224A79">
      <w:pPr>
        <w:tabs>
          <w:tab w:val="left" w:pos="360"/>
          <w:tab w:val="left" w:pos="990"/>
        </w:tabs>
        <w:ind w:left="360"/>
        <w:jc w:val="center"/>
        <w:rPr>
          <w:b/>
        </w:rPr>
      </w:pPr>
      <w:r>
        <w:rPr>
          <w:i/>
          <w:sz w:val="18"/>
        </w:rPr>
        <w:t>Before Order</w:t>
      </w:r>
    </w:p>
    <w:p w14:paraId="186D25E9" w14:textId="77777777" w:rsidR="003210F4" w:rsidRDefault="003210F4" w:rsidP="00BB65FC">
      <w:pPr>
        <w:tabs>
          <w:tab w:val="left" w:pos="360"/>
          <w:tab w:val="left" w:pos="990"/>
        </w:tabs>
        <w:ind w:left="360"/>
        <w:rPr>
          <w:noProof/>
          <w:lang w:eastAsia="en-US"/>
        </w:rPr>
      </w:pPr>
    </w:p>
    <w:p w14:paraId="2E541770" w14:textId="77777777" w:rsidR="003210F4" w:rsidRDefault="009D6614" w:rsidP="00224A79">
      <w:pPr>
        <w:tabs>
          <w:tab w:val="left" w:pos="360"/>
          <w:tab w:val="left" w:pos="990"/>
        </w:tabs>
        <w:ind w:left="360"/>
        <w:jc w:val="center"/>
        <w:rPr>
          <w:b/>
        </w:rPr>
      </w:pPr>
      <w:r w:rsidRPr="00D62A9C">
        <w:rPr>
          <w:b/>
          <w:noProof/>
          <w:lang w:eastAsia="en-US"/>
        </w:rPr>
        <w:drawing>
          <wp:inline distT="0" distB="0" distL="0" distR="0" wp14:anchorId="06CDE3B9" wp14:editId="23A5F37F">
            <wp:extent cx="2902585" cy="2562225"/>
            <wp:effectExtent l="19050" t="19050" r="12065" b="28575"/>
            <wp:docPr id="1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86" t="34885" r="41446" b="38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2562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13FB93" w14:textId="77777777" w:rsidR="005A5298" w:rsidRDefault="00AE666F" w:rsidP="00224A79">
      <w:pPr>
        <w:tabs>
          <w:tab w:val="left" w:pos="360"/>
          <w:tab w:val="left" w:pos="990"/>
        </w:tabs>
        <w:jc w:val="center"/>
        <w:rPr>
          <w:i/>
          <w:sz w:val="18"/>
        </w:rPr>
      </w:pPr>
      <w:r>
        <w:rPr>
          <w:i/>
          <w:sz w:val="18"/>
        </w:rPr>
        <w:t>After Click Order Now</w:t>
      </w:r>
    </w:p>
    <w:p w14:paraId="78A73913" w14:textId="77777777" w:rsidR="006D66F0" w:rsidRDefault="006D66F0" w:rsidP="00224A79">
      <w:pPr>
        <w:tabs>
          <w:tab w:val="left" w:pos="360"/>
          <w:tab w:val="left" w:pos="990"/>
        </w:tabs>
        <w:jc w:val="center"/>
        <w:rPr>
          <w:i/>
          <w:sz w:val="18"/>
        </w:rPr>
      </w:pPr>
    </w:p>
    <w:p w14:paraId="424585B6" w14:textId="77777777" w:rsidR="006D66F0" w:rsidRPr="003210F4" w:rsidRDefault="006D66F0" w:rsidP="00224A79">
      <w:pPr>
        <w:tabs>
          <w:tab w:val="left" w:pos="360"/>
          <w:tab w:val="left" w:pos="990"/>
        </w:tabs>
        <w:jc w:val="center"/>
        <w:rPr>
          <w:i/>
          <w:sz w:val="18"/>
        </w:rPr>
      </w:pPr>
    </w:p>
    <w:p w14:paraId="0027820B" w14:textId="77777777" w:rsidR="00CA252F" w:rsidRDefault="00CA252F" w:rsidP="00CA252F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 xml:space="preserve">Components: </w:t>
      </w:r>
    </w:p>
    <w:p w14:paraId="06B49B31" w14:textId="77777777" w:rsidR="00CA252F" w:rsidRPr="00C2468B" w:rsidRDefault="00CA252F" w:rsidP="00C2468B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 w:rsidRPr="00C77D44">
        <w:rPr>
          <w:b/>
        </w:rPr>
        <w:t xml:space="preserve">Label </w:t>
      </w:r>
      <w:r>
        <w:t>for</w:t>
      </w:r>
      <w:r w:rsidR="002B3F3E">
        <w:t xml:space="preserve"> </w:t>
      </w:r>
      <w:r w:rsidR="00C2468B">
        <w:t>From, Detail, To</w:t>
      </w:r>
    </w:p>
    <w:p w14:paraId="59B26D4F" w14:textId="77777777" w:rsidR="00C2468B" w:rsidRPr="009F447B" w:rsidRDefault="00C2468B" w:rsidP="00C2468B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>
        <w:rPr>
          <w:b/>
        </w:rPr>
        <w:t>TextBox</w:t>
      </w:r>
      <w:proofErr w:type="spellEnd"/>
      <w:r>
        <w:rPr>
          <w:b/>
        </w:rPr>
        <w:t xml:space="preserve"> </w:t>
      </w:r>
      <w:r>
        <w:t>for Detail</w:t>
      </w:r>
    </w:p>
    <w:p w14:paraId="2D1854FF" w14:textId="77777777" w:rsidR="00CA252F" w:rsidRPr="009E3560" w:rsidRDefault="009F447B" w:rsidP="006E276A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 w:rsidRPr="009F447B">
        <w:rPr>
          <w:b/>
        </w:rPr>
        <w:t>ComboBox</w:t>
      </w:r>
      <w:proofErr w:type="spellEnd"/>
      <w:r>
        <w:t xml:space="preserve"> for </w:t>
      </w:r>
      <w:r w:rsidR="00C2468B">
        <w:t>From, To</w:t>
      </w:r>
    </w:p>
    <w:p w14:paraId="19817502" w14:textId="77777777" w:rsidR="00303511" w:rsidRDefault="00B05DEF" w:rsidP="006E276A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 w:rsidRPr="009E3560">
        <w:rPr>
          <w:b/>
        </w:rPr>
        <w:t>Button</w:t>
      </w:r>
      <w:r>
        <w:t xml:space="preserve"> for </w:t>
      </w:r>
      <w:r w:rsidR="006E276A">
        <w:t>Order Now</w:t>
      </w:r>
    </w:p>
    <w:p w14:paraId="16729450" w14:textId="77777777" w:rsidR="002F132D" w:rsidRDefault="002F132D" w:rsidP="00CA252F">
      <w:pPr>
        <w:tabs>
          <w:tab w:val="left" w:pos="990"/>
        </w:tabs>
        <w:ind w:left="360"/>
        <w:jc w:val="both"/>
        <w:rPr>
          <w:b/>
        </w:rPr>
      </w:pPr>
    </w:p>
    <w:p w14:paraId="44B07896" w14:textId="77777777" w:rsidR="002F132D" w:rsidRDefault="002F132D" w:rsidP="00CA252F">
      <w:pPr>
        <w:tabs>
          <w:tab w:val="left" w:pos="990"/>
        </w:tabs>
        <w:ind w:left="360"/>
        <w:jc w:val="both"/>
        <w:rPr>
          <w:b/>
        </w:rPr>
      </w:pPr>
    </w:p>
    <w:p w14:paraId="410EDCD2" w14:textId="77777777" w:rsidR="002F132D" w:rsidRDefault="002F132D" w:rsidP="00CA252F">
      <w:pPr>
        <w:tabs>
          <w:tab w:val="left" w:pos="990"/>
        </w:tabs>
        <w:ind w:left="360"/>
        <w:jc w:val="both"/>
        <w:rPr>
          <w:b/>
        </w:rPr>
      </w:pPr>
    </w:p>
    <w:p w14:paraId="723A4552" w14:textId="77777777" w:rsidR="002F132D" w:rsidRDefault="00E17EF1" w:rsidP="00E17EF1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40823D3F" w14:textId="77777777" w:rsidR="00CA252F" w:rsidRDefault="00CA252F" w:rsidP="00CA252F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lastRenderedPageBreak/>
        <w:t>Description:</w:t>
      </w:r>
    </w:p>
    <w:p w14:paraId="552124B7" w14:textId="194CF7BE" w:rsidR="00DD15D3" w:rsidRDefault="00DD15D3" w:rsidP="00DD15D3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</w:pPr>
      <w:r>
        <w:rPr>
          <w:b/>
        </w:rPr>
        <w:t xml:space="preserve">From </w:t>
      </w:r>
      <w:proofErr w:type="spellStart"/>
      <w:r>
        <w:rPr>
          <w:b/>
        </w:rPr>
        <w:t>ComboBox</w:t>
      </w:r>
      <w:proofErr w:type="spellEnd"/>
      <w:r>
        <w:t xml:space="preserve"> and </w:t>
      </w:r>
      <w:r>
        <w:rPr>
          <w:b/>
        </w:rPr>
        <w:t xml:space="preserve">To </w:t>
      </w:r>
      <w:proofErr w:type="spellStart"/>
      <w:r>
        <w:rPr>
          <w:b/>
        </w:rPr>
        <w:t>ComboBox</w:t>
      </w:r>
      <w:proofErr w:type="spellEnd"/>
      <w:r>
        <w:t xml:space="preserve"> values is obtained from</w:t>
      </w:r>
      <w:r>
        <w:rPr>
          <w:b/>
        </w:rPr>
        <w:t xml:space="preserve"> Location</w:t>
      </w:r>
      <w:r>
        <w:t xml:space="preserve"> table. </w:t>
      </w:r>
    </w:p>
    <w:p w14:paraId="54467D06" w14:textId="64BA714E" w:rsidR="002A7261" w:rsidRDefault="00CA252F" w:rsidP="002A7261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</w:pPr>
      <w:r>
        <w:t xml:space="preserve">If </w:t>
      </w:r>
      <w:r w:rsidR="00E34FB6">
        <w:t xml:space="preserve">Order Now Button is </w:t>
      </w:r>
      <w:r w:rsidR="00E34FB6">
        <w:rPr>
          <w:b/>
        </w:rPr>
        <w:t xml:space="preserve">Clicked </w:t>
      </w:r>
      <w:r w:rsidR="00E34FB6">
        <w:t xml:space="preserve">then Insert the Order data to </w:t>
      </w:r>
      <w:r w:rsidR="00E34FB6">
        <w:rPr>
          <w:b/>
        </w:rPr>
        <w:t>Header</w:t>
      </w:r>
      <w:r w:rsidR="006011EA">
        <w:rPr>
          <w:b/>
        </w:rPr>
        <w:t xml:space="preserve"> </w:t>
      </w:r>
      <w:r w:rsidR="006011EA">
        <w:t>table</w:t>
      </w:r>
    </w:p>
    <w:p w14:paraId="29B7602E" w14:textId="3E14E95C" w:rsidR="00DD15D3" w:rsidRDefault="00DD15D3" w:rsidP="00DD15D3">
      <w:pPr>
        <w:pStyle w:val="ListParagraph"/>
        <w:numPr>
          <w:ilvl w:val="4"/>
          <w:numId w:val="3"/>
        </w:numPr>
        <w:tabs>
          <w:tab w:val="left" w:pos="990"/>
        </w:tabs>
        <w:jc w:val="both"/>
      </w:pPr>
      <w:proofErr w:type="spellStart"/>
      <w:r w:rsidRPr="00AE4157">
        <w:rPr>
          <w:b/>
        </w:rPr>
        <w:t>TransactionDate</w:t>
      </w:r>
      <w:proofErr w:type="spellEnd"/>
      <w:r>
        <w:t xml:space="preserve"> is the date when the customer do order.</w:t>
      </w:r>
    </w:p>
    <w:p w14:paraId="5F999E5E" w14:textId="24FD6AF2" w:rsidR="002A7261" w:rsidRDefault="002A7261" w:rsidP="00DD15D3">
      <w:pPr>
        <w:pStyle w:val="ListParagraph"/>
        <w:numPr>
          <w:ilvl w:val="4"/>
          <w:numId w:val="3"/>
        </w:numPr>
        <w:tabs>
          <w:tab w:val="left" w:pos="990"/>
        </w:tabs>
        <w:jc w:val="both"/>
      </w:pPr>
      <w:r>
        <w:t xml:space="preserve">Set </w:t>
      </w:r>
      <w:proofErr w:type="spellStart"/>
      <w:r w:rsidRPr="00B5487C">
        <w:rPr>
          <w:b/>
        </w:rPr>
        <w:t>OjekID</w:t>
      </w:r>
      <w:proofErr w:type="spellEnd"/>
      <w:r>
        <w:t xml:space="preserve"> as </w:t>
      </w:r>
      <w:r w:rsidRPr="002A7261">
        <w:rPr>
          <w:b/>
        </w:rPr>
        <w:t>null</w:t>
      </w:r>
    </w:p>
    <w:p w14:paraId="6A64AB84" w14:textId="67BA5A4F" w:rsidR="00DD15D3" w:rsidRDefault="00B649B2" w:rsidP="00DD15D3">
      <w:pPr>
        <w:pStyle w:val="ListParagraph"/>
        <w:numPr>
          <w:ilvl w:val="4"/>
          <w:numId w:val="3"/>
        </w:numPr>
        <w:tabs>
          <w:tab w:val="left" w:pos="990"/>
        </w:tabs>
        <w:jc w:val="both"/>
      </w:pPr>
      <w:r>
        <w:t xml:space="preserve">Generate </w:t>
      </w:r>
      <w:r w:rsidRPr="00B5487C">
        <w:rPr>
          <w:b/>
        </w:rPr>
        <w:t>ID</w:t>
      </w:r>
      <w:r>
        <w:t xml:space="preserve"> as numeric, that starts from 1 and continue.</w:t>
      </w:r>
    </w:p>
    <w:p w14:paraId="38C8E148" w14:textId="1922E2D4" w:rsidR="00DD15D3" w:rsidRDefault="00DD15D3" w:rsidP="00DD15D3">
      <w:pPr>
        <w:pStyle w:val="ListParagraph"/>
        <w:numPr>
          <w:ilvl w:val="4"/>
          <w:numId w:val="3"/>
        </w:numPr>
        <w:tabs>
          <w:tab w:val="left" w:pos="990"/>
        </w:tabs>
        <w:jc w:val="both"/>
      </w:pPr>
      <w:r>
        <w:t xml:space="preserve">Set </w:t>
      </w:r>
      <w:r w:rsidRPr="00AE4157">
        <w:rPr>
          <w:b/>
        </w:rPr>
        <w:t>Status</w:t>
      </w:r>
      <w:r>
        <w:t xml:space="preserve"> as “</w:t>
      </w:r>
      <w:r w:rsidRPr="00DD15D3">
        <w:rPr>
          <w:b/>
        </w:rPr>
        <w:t>Not Arrived</w:t>
      </w:r>
      <w:r>
        <w:t>”.</w:t>
      </w:r>
    </w:p>
    <w:p w14:paraId="165DE5D9" w14:textId="77777777" w:rsidR="00B841F5" w:rsidRPr="00AF6D89" w:rsidRDefault="00B841F5" w:rsidP="00B841F5">
      <w:pPr>
        <w:tabs>
          <w:tab w:val="left" w:pos="990"/>
        </w:tabs>
        <w:jc w:val="both"/>
      </w:pPr>
    </w:p>
    <w:p w14:paraId="2B476CFB" w14:textId="77777777" w:rsidR="00B355AF" w:rsidRDefault="0071500E" w:rsidP="00BB65FC">
      <w:pPr>
        <w:pStyle w:val="ListParagraph"/>
        <w:numPr>
          <w:ilvl w:val="3"/>
          <w:numId w:val="2"/>
        </w:numPr>
        <w:tabs>
          <w:tab w:val="clear" w:pos="2880"/>
          <w:tab w:val="num" w:pos="360"/>
          <w:tab w:val="left" w:pos="990"/>
        </w:tabs>
        <w:ind w:left="0" w:firstLine="0"/>
        <w:rPr>
          <w:b/>
        </w:rPr>
      </w:pPr>
      <w:r>
        <w:rPr>
          <w:b/>
        </w:rPr>
        <w:t>Order History Customer</w:t>
      </w:r>
      <w:r w:rsidR="00B841F5">
        <w:rPr>
          <w:b/>
        </w:rPr>
        <w:t>(Customer Menu</w:t>
      </w:r>
      <w:r w:rsidR="007959D2">
        <w:rPr>
          <w:b/>
        </w:rPr>
        <w:t>)</w:t>
      </w:r>
    </w:p>
    <w:p w14:paraId="6E2CA708" w14:textId="77777777" w:rsidR="003210F4" w:rsidRDefault="003210F4" w:rsidP="003210F4">
      <w:pPr>
        <w:pStyle w:val="ListParagraph"/>
        <w:tabs>
          <w:tab w:val="left" w:pos="990"/>
        </w:tabs>
        <w:ind w:left="0"/>
        <w:rPr>
          <w:noProof/>
          <w:lang w:eastAsia="en-US"/>
        </w:rPr>
      </w:pPr>
    </w:p>
    <w:p w14:paraId="4210D38B" w14:textId="77777777" w:rsidR="006D66F0" w:rsidRPr="0071500E" w:rsidRDefault="009D6614" w:rsidP="003210F4">
      <w:pPr>
        <w:pStyle w:val="ListParagraph"/>
        <w:tabs>
          <w:tab w:val="left" w:pos="990"/>
        </w:tabs>
        <w:ind w:left="0"/>
        <w:jc w:val="center"/>
        <w:rPr>
          <w:b/>
        </w:rPr>
      </w:pPr>
      <w:r w:rsidRPr="00D62A9C">
        <w:rPr>
          <w:b/>
          <w:noProof/>
          <w:lang w:eastAsia="en-US"/>
        </w:rPr>
        <w:drawing>
          <wp:inline distT="0" distB="0" distL="0" distR="0" wp14:anchorId="307B06F6" wp14:editId="7AC6CB34">
            <wp:extent cx="5837555" cy="2976880"/>
            <wp:effectExtent l="19050" t="19050" r="10795" b="13970"/>
            <wp:docPr id="1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3" t="20349" r="23627" b="34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976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905C3B" w14:textId="77777777" w:rsidR="00B355AF" w:rsidRDefault="00B355AF" w:rsidP="00B355AF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Components:</w:t>
      </w:r>
    </w:p>
    <w:p w14:paraId="2F2F0A04" w14:textId="77777777" w:rsidR="00B355AF" w:rsidRPr="00E74235" w:rsidRDefault="00B355AF" w:rsidP="00134DF3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>
        <w:rPr>
          <w:b/>
        </w:rPr>
        <w:t>DataGridView</w:t>
      </w:r>
      <w:proofErr w:type="spellEnd"/>
      <w:r>
        <w:rPr>
          <w:b/>
        </w:rPr>
        <w:t xml:space="preserve"> </w:t>
      </w:r>
      <w:r>
        <w:t xml:space="preserve">to show </w:t>
      </w:r>
      <w:r w:rsidR="00134DF3">
        <w:rPr>
          <w:b/>
        </w:rPr>
        <w:t>Order History</w:t>
      </w:r>
      <w:r w:rsidR="00134DF3">
        <w:t xml:space="preserve"> from </w:t>
      </w:r>
      <w:r w:rsidR="00134DF3" w:rsidRPr="00134DF3">
        <w:rPr>
          <w:b/>
        </w:rPr>
        <w:t>user that currently login</w:t>
      </w:r>
      <w:r w:rsidR="00134DF3">
        <w:rPr>
          <w:b/>
        </w:rPr>
        <w:t xml:space="preserve"> </w:t>
      </w:r>
      <w:r w:rsidR="00134DF3">
        <w:t xml:space="preserve">by </w:t>
      </w:r>
      <w:r w:rsidR="00134DF3">
        <w:rPr>
          <w:b/>
        </w:rPr>
        <w:t xml:space="preserve">joining Header </w:t>
      </w:r>
      <w:r w:rsidR="00134DF3">
        <w:t xml:space="preserve">and </w:t>
      </w:r>
      <w:r w:rsidR="00134DF3">
        <w:rPr>
          <w:b/>
        </w:rPr>
        <w:t>Location</w:t>
      </w:r>
      <w:r w:rsidR="00134DF3">
        <w:t xml:space="preserve"> table</w:t>
      </w:r>
      <w:r w:rsidR="00346DC6">
        <w:t>.</w:t>
      </w:r>
    </w:p>
    <w:p w14:paraId="3AA01957" w14:textId="77777777" w:rsidR="00E74235" w:rsidRDefault="00E74235" w:rsidP="00E74235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Description:</w:t>
      </w:r>
    </w:p>
    <w:p w14:paraId="2AF8E8F0" w14:textId="77777777" w:rsidR="004834E5" w:rsidRPr="004834E5" w:rsidRDefault="004834E5" w:rsidP="004834E5">
      <w:pPr>
        <w:pStyle w:val="ListParagraph"/>
        <w:numPr>
          <w:ilvl w:val="0"/>
          <w:numId w:val="3"/>
        </w:numPr>
        <w:tabs>
          <w:tab w:val="left" w:pos="720"/>
        </w:tabs>
        <w:ind w:firstLine="1710"/>
        <w:jc w:val="both"/>
        <w:rPr>
          <w:b/>
        </w:rPr>
      </w:pPr>
      <w:proofErr w:type="spellStart"/>
      <w:r>
        <w:rPr>
          <w:b/>
        </w:rPr>
        <w:t>DataGridView</w:t>
      </w:r>
      <w:proofErr w:type="spellEnd"/>
      <w:r>
        <w:t xml:space="preserve"> is consists of 5 columns :</w:t>
      </w:r>
    </w:p>
    <w:p w14:paraId="2A0CF9DC" w14:textId="77777777" w:rsidR="004834E5" w:rsidRDefault="004834E5" w:rsidP="002D5E7A">
      <w:pPr>
        <w:pStyle w:val="ListParagraph"/>
        <w:numPr>
          <w:ilvl w:val="0"/>
          <w:numId w:val="40"/>
        </w:numPr>
        <w:tabs>
          <w:tab w:val="left" w:pos="720"/>
        </w:tabs>
        <w:ind w:left="1134" w:hanging="425"/>
        <w:jc w:val="both"/>
        <w:rPr>
          <w:b/>
        </w:rPr>
      </w:pPr>
      <w:r>
        <w:rPr>
          <w:b/>
        </w:rPr>
        <w:t>Id</w:t>
      </w:r>
      <w:r>
        <w:t xml:space="preserve"> </w:t>
      </w:r>
      <w:r w:rsidR="00AC51D6">
        <w:tab/>
      </w:r>
      <w:r w:rsidR="00AC51D6">
        <w:tab/>
      </w:r>
      <w:r w:rsidR="00AC51D6">
        <w:tab/>
      </w:r>
      <w:r w:rsidR="002D5E7A">
        <w:tab/>
      </w:r>
      <w:r w:rsidR="00AC51D6">
        <w:t>=&gt;</w:t>
      </w:r>
      <w:r w:rsidR="00AC51D6">
        <w:tab/>
        <w:t>Order Id</w:t>
      </w:r>
    </w:p>
    <w:p w14:paraId="4EDA2904" w14:textId="77777777" w:rsidR="004834E5" w:rsidRPr="00AC51D6" w:rsidRDefault="004834E5" w:rsidP="002D5E7A">
      <w:pPr>
        <w:pStyle w:val="ListParagraph"/>
        <w:numPr>
          <w:ilvl w:val="0"/>
          <w:numId w:val="40"/>
        </w:numPr>
        <w:tabs>
          <w:tab w:val="left" w:pos="720"/>
        </w:tabs>
        <w:ind w:left="1134" w:hanging="425"/>
        <w:jc w:val="both"/>
        <w:rPr>
          <w:b/>
        </w:rPr>
      </w:pPr>
      <w:proofErr w:type="spellStart"/>
      <w:r>
        <w:rPr>
          <w:b/>
        </w:rPr>
        <w:t>TransactionDate</w:t>
      </w:r>
      <w:proofErr w:type="spellEnd"/>
      <w:r>
        <w:rPr>
          <w:b/>
        </w:rPr>
        <w:t xml:space="preserve"> </w:t>
      </w:r>
      <w:r w:rsidR="00AC51D6">
        <w:tab/>
        <w:t>=&gt;</w:t>
      </w:r>
      <w:r w:rsidR="00AC51D6">
        <w:tab/>
        <w:t>Order Date</w:t>
      </w:r>
    </w:p>
    <w:p w14:paraId="22644BDB" w14:textId="77777777" w:rsidR="00AC51D6" w:rsidRPr="00AC51D6" w:rsidRDefault="00AC51D6" w:rsidP="002D5E7A">
      <w:pPr>
        <w:pStyle w:val="ListParagraph"/>
        <w:numPr>
          <w:ilvl w:val="0"/>
          <w:numId w:val="40"/>
        </w:numPr>
        <w:tabs>
          <w:tab w:val="left" w:pos="720"/>
        </w:tabs>
        <w:ind w:left="1134" w:hanging="425"/>
        <w:jc w:val="both"/>
        <w:rPr>
          <w:b/>
        </w:rPr>
      </w:pPr>
      <w:r>
        <w:rPr>
          <w:b/>
        </w:rPr>
        <w:t>From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=&gt;</w:t>
      </w:r>
      <w:r>
        <w:rPr>
          <w:b/>
        </w:rPr>
        <w:tab/>
      </w:r>
      <w:r>
        <w:t>Start Location</w:t>
      </w:r>
    </w:p>
    <w:p w14:paraId="7CBEDC62" w14:textId="77777777" w:rsidR="00AC51D6" w:rsidRPr="00AC51D6" w:rsidRDefault="00AC51D6" w:rsidP="002D5E7A">
      <w:pPr>
        <w:pStyle w:val="ListParagraph"/>
        <w:numPr>
          <w:ilvl w:val="0"/>
          <w:numId w:val="40"/>
        </w:numPr>
        <w:tabs>
          <w:tab w:val="left" w:pos="720"/>
        </w:tabs>
        <w:ind w:left="1134" w:hanging="425"/>
        <w:jc w:val="both"/>
        <w:rPr>
          <w:b/>
        </w:rPr>
      </w:pPr>
      <w:r>
        <w:rPr>
          <w:b/>
        </w:rPr>
        <w:t>To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2D5E7A">
        <w:rPr>
          <w:b/>
        </w:rPr>
        <w:tab/>
      </w:r>
      <w:r>
        <w:rPr>
          <w:b/>
        </w:rPr>
        <w:t>=&gt;</w:t>
      </w:r>
      <w:r>
        <w:rPr>
          <w:b/>
        </w:rPr>
        <w:tab/>
      </w:r>
      <w:r>
        <w:t>Destination Location</w:t>
      </w:r>
    </w:p>
    <w:p w14:paraId="411994E9" w14:textId="77777777" w:rsidR="00A860ED" w:rsidRPr="00A860ED" w:rsidRDefault="00AC51D6" w:rsidP="002D5E7A">
      <w:pPr>
        <w:pStyle w:val="ListParagraph"/>
        <w:numPr>
          <w:ilvl w:val="0"/>
          <w:numId w:val="40"/>
        </w:numPr>
        <w:tabs>
          <w:tab w:val="left" w:pos="720"/>
        </w:tabs>
        <w:ind w:left="1134" w:hanging="425"/>
        <w:jc w:val="both"/>
        <w:rPr>
          <w:b/>
        </w:rPr>
      </w:pPr>
      <w:r>
        <w:rPr>
          <w:b/>
        </w:rPr>
        <w:t>Status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=&gt;</w:t>
      </w:r>
      <w:r>
        <w:tab/>
        <w:t>Delivery Status</w:t>
      </w:r>
      <w:r w:rsidR="00A860ED">
        <w:t xml:space="preserve"> (If the customer has arrived then the </w:t>
      </w:r>
    </w:p>
    <w:p w14:paraId="0D728B7C" w14:textId="77777777" w:rsidR="00AC51D6" w:rsidRPr="004834E5" w:rsidRDefault="00A860ED" w:rsidP="00A860ED">
      <w:pPr>
        <w:pStyle w:val="ListParagraph"/>
        <w:tabs>
          <w:tab w:val="left" w:pos="720"/>
        </w:tabs>
        <w:ind w:left="4320" w:hanging="3186"/>
        <w:jc w:val="both"/>
        <w:rPr>
          <w:b/>
        </w:rPr>
      </w:pPr>
      <w:r>
        <w:rPr>
          <w:b/>
        </w:rPr>
        <w:tab/>
      </w:r>
      <w:proofErr w:type="gramStart"/>
      <w:r>
        <w:t>status</w:t>
      </w:r>
      <w:proofErr w:type="gramEnd"/>
      <w:r>
        <w:t xml:space="preserve"> </w:t>
      </w:r>
      <w:r w:rsidR="00C82E38">
        <w:t xml:space="preserve">is </w:t>
      </w:r>
      <w:r>
        <w:t>“</w:t>
      </w:r>
      <w:r>
        <w:rPr>
          <w:b/>
        </w:rPr>
        <w:t>Arrived</w:t>
      </w:r>
      <w:r>
        <w:t xml:space="preserve">”, else the status </w:t>
      </w:r>
      <w:r w:rsidR="00C82E38">
        <w:t xml:space="preserve">is </w:t>
      </w:r>
      <w:r>
        <w:t>“</w:t>
      </w:r>
      <w:r>
        <w:rPr>
          <w:b/>
        </w:rPr>
        <w:t>Not Arrived</w:t>
      </w:r>
      <w:r>
        <w:t>”)</w:t>
      </w:r>
    </w:p>
    <w:p w14:paraId="7E5DC98B" w14:textId="77777777" w:rsidR="004834E5" w:rsidRPr="004834E5" w:rsidRDefault="004834E5" w:rsidP="004834E5">
      <w:pPr>
        <w:pStyle w:val="ListParagraph"/>
        <w:numPr>
          <w:ilvl w:val="0"/>
          <w:numId w:val="3"/>
        </w:numPr>
        <w:tabs>
          <w:tab w:val="left" w:pos="720"/>
        </w:tabs>
        <w:jc w:val="both"/>
        <w:rPr>
          <w:b/>
        </w:rPr>
      </w:pPr>
    </w:p>
    <w:p w14:paraId="6F09CDDB" w14:textId="77777777" w:rsidR="00B355AF" w:rsidRDefault="000853F3" w:rsidP="00B841F5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662B4E35" w14:textId="77777777" w:rsidR="00BB65FC" w:rsidRDefault="00E74235" w:rsidP="00BB65FC">
      <w:pPr>
        <w:pStyle w:val="ListParagraph"/>
        <w:numPr>
          <w:ilvl w:val="3"/>
          <w:numId w:val="2"/>
        </w:numPr>
        <w:tabs>
          <w:tab w:val="clear" w:pos="2880"/>
          <w:tab w:val="num" w:pos="360"/>
          <w:tab w:val="left" w:pos="990"/>
        </w:tabs>
        <w:ind w:left="0" w:firstLine="0"/>
        <w:rPr>
          <w:b/>
        </w:rPr>
      </w:pPr>
      <w:r>
        <w:rPr>
          <w:b/>
        </w:rPr>
        <w:lastRenderedPageBreak/>
        <w:t>O</w:t>
      </w:r>
      <w:r w:rsidR="00B841F5">
        <w:rPr>
          <w:b/>
        </w:rPr>
        <w:t>rder From Customer Form(</w:t>
      </w:r>
      <w:proofErr w:type="spellStart"/>
      <w:r w:rsidR="00B841F5">
        <w:rPr>
          <w:b/>
        </w:rPr>
        <w:t>Ojek</w:t>
      </w:r>
      <w:proofErr w:type="spellEnd"/>
      <w:r w:rsidR="00B841F5">
        <w:rPr>
          <w:b/>
        </w:rPr>
        <w:t xml:space="preserve"> Menu</w:t>
      </w:r>
      <w:r>
        <w:rPr>
          <w:b/>
        </w:rPr>
        <w:t>)</w:t>
      </w:r>
    </w:p>
    <w:p w14:paraId="266426A4" w14:textId="77777777" w:rsidR="00E74235" w:rsidRDefault="00E74235" w:rsidP="00E86FFB">
      <w:pPr>
        <w:pStyle w:val="ListParagraph"/>
        <w:tabs>
          <w:tab w:val="left" w:pos="990"/>
        </w:tabs>
        <w:ind w:left="360"/>
        <w:jc w:val="center"/>
        <w:rPr>
          <w:b/>
          <w:noProof/>
          <w:lang w:eastAsia="zh-CN"/>
        </w:rPr>
      </w:pPr>
    </w:p>
    <w:p w14:paraId="6B2B1DD1" w14:textId="2458A4EB" w:rsidR="005A5298" w:rsidRDefault="005C3145" w:rsidP="00E86FFB">
      <w:pPr>
        <w:pStyle w:val="ListParagraph"/>
        <w:tabs>
          <w:tab w:val="left" w:pos="990"/>
        </w:tabs>
        <w:ind w:left="360"/>
        <w:jc w:val="center"/>
        <w:rPr>
          <w:b/>
        </w:rPr>
      </w:pPr>
      <w:r>
        <w:rPr>
          <w:noProof/>
          <w:sz w:val="16"/>
          <w:szCs w:val="16"/>
          <w:lang w:eastAsia="en-US"/>
        </w:rPr>
        <w:drawing>
          <wp:inline distT="0" distB="0" distL="0" distR="0" wp14:anchorId="77BBA369" wp14:editId="31A4B790">
            <wp:extent cx="4486275" cy="4033467"/>
            <wp:effectExtent l="19050" t="19050" r="9525" b="247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rderli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93" cy="4057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3D026" w14:textId="77777777" w:rsidR="005A5298" w:rsidRDefault="005A5298" w:rsidP="005A5298">
      <w:pPr>
        <w:tabs>
          <w:tab w:val="left" w:pos="360"/>
          <w:tab w:val="left" w:pos="990"/>
        </w:tabs>
      </w:pPr>
      <w:r>
        <w:rPr>
          <w:b/>
        </w:rPr>
        <w:tab/>
      </w:r>
      <w:r>
        <w:object w:dxaOrig="10" w:dyaOrig="10" w14:anchorId="0D624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5pt;height:7.5pt" o:ole="">
            <v:imagedata r:id="rId23" o:title=""/>
          </v:shape>
          <o:OLEObject Type="Embed" ProgID="Photoshop.Image.10" ShapeID="_x0000_i1025" DrawAspect="Content" ObjectID="_1507017556" r:id="rId24">
            <o:FieldCodes>\s</o:FieldCodes>
          </o:OLEObject>
        </w:object>
      </w:r>
    </w:p>
    <w:p w14:paraId="1AE51C8C" w14:textId="77777777" w:rsidR="005B28F9" w:rsidRDefault="000F44E1" w:rsidP="005B28F9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Components:</w:t>
      </w:r>
    </w:p>
    <w:p w14:paraId="6284D90F" w14:textId="325A85E0" w:rsidR="00FA6C9A" w:rsidRPr="009E3560" w:rsidRDefault="00FA6C9A" w:rsidP="0096298B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>
        <w:rPr>
          <w:b/>
        </w:rPr>
        <w:t>DataGridView</w:t>
      </w:r>
      <w:proofErr w:type="spellEnd"/>
      <w:r>
        <w:rPr>
          <w:b/>
        </w:rPr>
        <w:t xml:space="preserve"> </w:t>
      </w:r>
      <w:r w:rsidR="00007280">
        <w:t xml:space="preserve">to show order data that </w:t>
      </w:r>
      <w:r w:rsidR="00007280">
        <w:rPr>
          <w:b/>
        </w:rPr>
        <w:t xml:space="preserve">not taken </w:t>
      </w:r>
      <w:r w:rsidR="00007280">
        <w:t xml:space="preserve">by </w:t>
      </w:r>
      <w:r w:rsidR="00007280">
        <w:rPr>
          <w:b/>
        </w:rPr>
        <w:t xml:space="preserve">other </w:t>
      </w:r>
      <w:proofErr w:type="spellStart"/>
      <w:r w:rsidR="00007280">
        <w:rPr>
          <w:b/>
        </w:rPr>
        <w:t>ojek</w:t>
      </w:r>
      <w:proofErr w:type="spellEnd"/>
      <w:r w:rsidR="00007280">
        <w:t xml:space="preserve"> by </w:t>
      </w:r>
      <w:r w:rsidR="00007280">
        <w:rPr>
          <w:b/>
        </w:rPr>
        <w:t xml:space="preserve">joining Header </w:t>
      </w:r>
      <w:r w:rsidR="00007280">
        <w:t xml:space="preserve">and </w:t>
      </w:r>
      <w:r w:rsidR="00007280">
        <w:rPr>
          <w:b/>
        </w:rPr>
        <w:t xml:space="preserve">Location </w:t>
      </w:r>
      <w:r w:rsidR="00007280">
        <w:t>table</w:t>
      </w:r>
      <w:r w:rsidR="008C51C8">
        <w:t>.</w:t>
      </w:r>
      <w:r w:rsidR="002A7261">
        <w:t xml:space="preserve"> </w:t>
      </w:r>
      <w:r w:rsidR="002A7261" w:rsidRPr="002A7261">
        <w:rPr>
          <w:b/>
        </w:rPr>
        <w:t>Not taken</w:t>
      </w:r>
      <w:r w:rsidR="002A7261">
        <w:t xml:space="preserve"> means the </w:t>
      </w:r>
      <w:proofErr w:type="spellStart"/>
      <w:r w:rsidR="002A7261" w:rsidRPr="002A7261">
        <w:rPr>
          <w:b/>
        </w:rPr>
        <w:t>OjekID</w:t>
      </w:r>
      <w:proofErr w:type="spellEnd"/>
      <w:r w:rsidR="002A7261">
        <w:t xml:space="preserve"> in </w:t>
      </w:r>
      <w:r w:rsidR="002A7261" w:rsidRPr="002A7261">
        <w:rPr>
          <w:b/>
        </w:rPr>
        <w:t>Header</w:t>
      </w:r>
      <w:r w:rsidR="002A7261">
        <w:t xml:space="preserve"> still </w:t>
      </w:r>
      <w:r w:rsidR="002A7261" w:rsidRPr="002A7261">
        <w:rPr>
          <w:b/>
        </w:rPr>
        <w:t>null</w:t>
      </w:r>
      <w:r w:rsidR="002A7261">
        <w:t>.</w:t>
      </w:r>
    </w:p>
    <w:p w14:paraId="1D88091D" w14:textId="77777777" w:rsidR="00C94F41" w:rsidRDefault="00FA6C9A" w:rsidP="0096298B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 w:rsidRPr="009E3560">
        <w:rPr>
          <w:b/>
        </w:rPr>
        <w:t>Button</w:t>
      </w:r>
      <w:r>
        <w:t xml:space="preserve"> for </w:t>
      </w:r>
      <w:r w:rsidR="0096298B">
        <w:t>Take Order</w:t>
      </w:r>
    </w:p>
    <w:p w14:paraId="06D27043" w14:textId="77777777" w:rsidR="00EF6EAA" w:rsidRPr="00C94F41" w:rsidRDefault="00EF6EAA" w:rsidP="00C94F41">
      <w:pPr>
        <w:pStyle w:val="ListParagraph"/>
        <w:tabs>
          <w:tab w:val="left" w:pos="990"/>
        </w:tabs>
        <w:jc w:val="both"/>
        <w:rPr>
          <w:b/>
        </w:rPr>
      </w:pPr>
    </w:p>
    <w:p w14:paraId="52295BD5" w14:textId="77777777" w:rsidR="00007280" w:rsidRDefault="00007280" w:rsidP="00007280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Description:</w:t>
      </w:r>
    </w:p>
    <w:p w14:paraId="17B4DBA3" w14:textId="77777777" w:rsidR="00793B97" w:rsidRPr="00C00525" w:rsidRDefault="005B28F9" w:rsidP="00C0052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>
        <w:t xml:space="preserve">If </w:t>
      </w:r>
      <w:proofErr w:type="spellStart"/>
      <w:r w:rsidRPr="0016650D">
        <w:rPr>
          <w:b/>
        </w:rPr>
        <w:t>DataGridView</w:t>
      </w:r>
      <w:proofErr w:type="spellEnd"/>
      <w:r>
        <w:rPr>
          <w:b/>
        </w:rPr>
        <w:t xml:space="preserve"> </w:t>
      </w:r>
      <w:r>
        <w:t xml:space="preserve">is </w:t>
      </w:r>
      <w:r w:rsidRPr="00C4628A">
        <w:t>clicked</w:t>
      </w:r>
      <w:r w:rsidR="006D1481">
        <w:t xml:space="preserve">, then </w:t>
      </w:r>
      <w:r w:rsidR="00C00525">
        <w:t xml:space="preserve">the order is </w:t>
      </w:r>
      <w:r w:rsidR="007B43CE">
        <w:t>selected.</w:t>
      </w:r>
    </w:p>
    <w:p w14:paraId="105ACD37" w14:textId="77777777" w:rsidR="005B28F9" w:rsidRDefault="005B28F9" w:rsidP="005B28F9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</w:pPr>
      <w:r w:rsidRPr="00FC70DB">
        <w:t xml:space="preserve">If </w:t>
      </w:r>
      <w:r w:rsidR="00C00525">
        <w:rPr>
          <w:b/>
        </w:rPr>
        <w:t>Take Order</w:t>
      </w:r>
      <w:r w:rsidRPr="00FC70DB">
        <w:rPr>
          <w:b/>
        </w:rPr>
        <w:t xml:space="preserve"> Button</w:t>
      </w:r>
      <w:r>
        <w:t xml:space="preserve"> is clicked, then</w:t>
      </w:r>
    </w:p>
    <w:p w14:paraId="067F7806" w14:textId="77777777" w:rsidR="00730EEA" w:rsidRPr="009101E9" w:rsidRDefault="00BF1917" w:rsidP="009101E9">
      <w:pPr>
        <w:pStyle w:val="ListParagraph"/>
        <w:numPr>
          <w:ilvl w:val="0"/>
          <w:numId w:val="19"/>
        </w:numPr>
        <w:jc w:val="both"/>
        <w:rPr>
          <w:b/>
        </w:rPr>
      </w:pPr>
      <w:r>
        <w:t xml:space="preserve">Change </w:t>
      </w:r>
      <w:proofErr w:type="spellStart"/>
      <w:r w:rsidRPr="00BF1917">
        <w:rPr>
          <w:b/>
        </w:rPr>
        <w:t>OjekID</w:t>
      </w:r>
      <w:proofErr w:type="spellEnd"/>
      <w:r w:rsidR="0054218D">
        <w:t xml:space="preserve"> from </w:t>
      </w:r>
      <w:r w:rsidR="0054218D" w:rsidRPr="00BF1917">
        <w:rPr>
          <w:b/>
        </w:rPr>
        <w:t>Header</w:t>
      </w:r>
      <w:r w:rsidR="0054218D">
        <w:t xml:space="preserve"> table from </w:t>
      </w:r>
      <w:r w:rsidR="0054218D" w:rsidRPr="0054218D">
        <w:rPr>
          <w:b/>
        </w:rPr>
        <w:t>null</w:t>
      </w:r>
      <w:r w:rsidR="0054218D">
        <w:t xml:space="preserve"> to </w:t>
      </w:r>
      <w:proofErr w:type="spellStart"/>
      <w:r w:rsidR="0054218D" w:rsidRPr="00EF693D">
        <w:rPr>
          <w:b/>
        </w:rPr>
        <w:t>OjekID</w:t>
      </w:r>
      <w:proofErr w:type="spellEnd"/>
      <w:r w:rsidR="0054218D">
        <w:t xml:space="preserve"> from user that take the order </w:t>
      </w:r>
      <w:r w:rsidR="00121733">
        <w:t>and s</w:t>
      </w:r>
      <w:r w:rsidR="008C7890">
        <w:t>how message “</w:t>
      </w:r>
      <w:r w:rsidR="008C7890">
        <w:rPr>
          <w:b/>
        </w:rPr>
        <w:t>Success</w:t>
      </w:r>
      <w:r w:rsidR="008C7890">
        <w:t>”.</w:t>
      </w:r>
    </w:p>
    <w:p w14:paraId="632C24C4" w14:textId="77777777" w:rsidR="006A3A7F" w:rsidRDefault="00345033" w:rsidP="006A3A7F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Validation</w:t>
      </w:r>
      <w:r w:rsidR="006A3A7F">
        <w:rPr>
          <w:b/>
        </w:rPr>
        <w:t>:</w:t>
      </w:r>
    </w:p>
    <w:p w14:paraId="2F8B61F3" w14:textId="77777777" w:rsidR="006A3A7F" w:rsidRPr="00F65A2F" w:rsidRDefault="00DE25D9" w:rsidP="00DE25D9">
      <w:pPr>
        <w:pStyle w:val="ListParagraph"/>
        <w:numPr>
          <w:ilvl w:val="0"/>
          <w:numId w:val="3"/>
        </w:numPr>
        <w:tabs>
          <w:tab w:val="left" w:pos="720"/>
        </w:tabs>
        <w:ind w:left="720"/>
        <w:jc w:val="both"/>
        <w:rPr>
          <w:b/>
        </w:rPr>
      </w:pPr>
      <w:r>
        <w:t xml:space="preserve">If </w:t>
      </w:r>
      <w:r>
        <w:rPr>
          <w:b/>
        </w:rPr>
        <w:t>Take Order</w:t>
      </w:r>
      <w:r w:rsidRPr="00FC70DB">
        <w:rPr>
          <w:b/>
        </w:rPr>
        <w:t xml:space="preserve"> Button</w:t>
      </w:r>
      <w:r>
        <w:t xml:space="preserve"> is clicked but there are no selected data yet, show error message “</w:t>
      </w:r>
      <w:r>
        <w:rPr>
          <w:b/>
        </w:rPr>
        <w:t>You need to select the order first</w:t>
      </w:r>
      <w:r>
        <w:t>”.</w:t>
      </w:r>
    </w:p>
    <w:p w14:paraId="11396C97" w14:textId="77777777" w:rsidR="009101E9" w:rsidRPr="00A347A8" w:rsidRDefault="006A3A7F" w:rsidP="00A347A8">
      <w:pPr>
        <w:spacing w:after="200" w:line="276" w:lineRule="auto"/>
      </w:pPr>
      <w:r>
        <w:br w:type="page"/>
      </w:r>
    </w:p>
    <w:p w14:paraId="63079101" w14:textId="77777777" w:rsidR="00730EEA" w:rsidRDefault="00B841F5" w:rsidP="00730EEA">
      <w:pPr>
        <w:pStyle w:val="ListParagraph"/>
        <w:numPr>
          <w:ilvl w:val="3"/>
          <w:numId w:val="2"/>
        </w:numPr>
        <w:tabs>
          <w:tab w:val="clear" w:pos="2880"/>
          <w:tab w:val="num" w:pos="360"/>
          <w:tab w:val="left" w:pos="990"/>
        </w:tabs>
        <w:ind w:hanging="2880"/>
        <w:rPr>
          <w:b/>
        </w:rPr>
      </w:pPr>
      <w:r>
        <w:rPr>
          <w:b/>
        </w:rPr>
        <w:lastRenderedPageBreak/>
        <w:t>Order History(</w:t>
      </w:r>
      <w:proofErr w:type="spellStart"/>
      <w:r>
        <w:rPr>
          <w:b/>
        </w:rPr>
        <w:t>Ojek</w:t>
      </w:r>
      <w:proofErr w:type="spellEnd"/>
      <w:r>
        <w:rPr>
          <w:b/>
        </w:rPr>
        <w:t xml:space="preserve"> Menu</w:t>
      </w:r>
      <w:r w:rsidR="00193D68">
        <w:rPr>
          <w:b/>
        </w:rPr>
        <w:t>)</w:t>
      </w:r>
    </w:p>
    <w:p w14:paraId="3452BD63" w14:textId="77777777" w:rsidR="00730EEA" w:rsidRPr="00C83A65" w:rsidRDefault="00730EEA" w:rsidP="00730EEA">
      <w:pPr>
        <w:pStyle w:val="ListParagraph"/>
        <w:tabs>
          <w:tab w:val="left" w:pos="990"/>
        </w:tabs>
        <w:ind w:left="2880"/>
        <w:rPr>
          <w:b/>
        </w:rPr>
      </w:pPr>
    </w:p>
    <w:p w14:paraId="653859A0" w14:textId="77777777" w:rsidR="00730EEA" w:rsidRDefault="009D6614" w:rsidP="00730EEA">
      <w:pPr>
        <w:tabs>
          <w:tab w:val="left" w:pos="360"/>
          <w:tab w:val="left" w:pos="990"/>
        </w:tabs>
        <w:ind w:left="360"/>
        <w:jc w:val="center"/>
        <w:rPr>
          <w:b/>
        </w:rPr>
      </w:pPr>
      <w:r w:rsidRPr="00D62A9C">
        <w:rPr>
          <w:b/>
          <w:noProof/>
          <w:lang w:eastAsia="en-US"/>
        </w:rPr>
        <w:drawing>
          <wp:inline distT="0" distB="0" distL="0" distR="0" wp14:anchorId="0E503ED2" wp14:editId="3786B2BD">
            <wp:extent cx="5880100" cy="3561715"/>
            <wp:effectExtent l="19050" t="19050" r="25400" b="19685"/>
            <wp:docPr id="1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8" t="21512" r="24905" b="2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5617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D34716" w14:textId="77777777" w:rsidR="00D717D0" w:rsidRDefault="00D717D0" w:rsidP="00730EEA">
      <w:pPr>
        <w:tabs>
          <w:tab w:val="left" w:pos="360"/>
          <w:tab w:val="left" w:pos="990"/>
        </w:tabs>
        <w:rPr>
          <w:b/>
        </w:rPr>
      </w:pPr>
    </w:p>
    <w:p w14:paraId="6D5AE969" w14:textId="77777777" w:rsidR="00730EEA" w:rsidRDefault="00730EEA" w:rsidP="00730EEA">
      <w:pPr>
        <w:tabs>
          <w:tab w:val="left" w:pos="990"/>
        </w:tabs>
        <w:ind w:left="360"/>
        <w:jc w:val="both"/>
        <w:rPr>
          <w:b/>
          <w:noProof/>
          <w:lang w:eastAsia="en-US"/>
        </w:rPr>
      </w:pPr>
      <w:r>
        <w:rPr>
          <w:b/>
          <w:noProof/>
          <w:lang w:eastAsia="en-US"/>
        </w:rPr>
        <w:t xml:space="preserve">Components: </w:t>
      </w:r>
    </w:p>
    <w:p w14:paraId="53B959DA" w14:textId="5B836AE6" w:rsidR="00730EEA" w:rsidRPr="00DA6B40" w:rsidRDefault="00730EEA" w:rsidP="003C0857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 w:rsidRPr="008127FE">
        <w:rPr>
          <w:b/>
        </w:rPr>
        <w:t>DataGridView</w:t>
      </w:r>
      <w:proofErr w:type="spellEnd"/>
      <w:r>
        <w:rPr>
          <w:b/>
        </w:rPr>
        <w:t xml:space="preserve"> </w:t>
      </w:r>
      <w:r>
        <w:t xml:space="preserve">to show </w:t>
      </w:r>
      <w:r w:rsidR="00583521">
        <w:rPr>
          <w:b/>
        </w:rPr>
        <w:t>History Taken Order</w:t>
      </w:r>
      <w:r>
        <w:t xml:space="preserve"> data </w:t>
      </w:r>
      <w:r w:rsidR="005C0A66">
        <w:t>by</w:t>
      </w:r>
      <w:r w:rsidR="00342761">
        <w:t xml:space="preserve"> </w:t>
      </w:r>
      <w:r w:rsidR="00342761">
        <w:rPr>
          <w:b/>
        </w:rPr>
        <w:t>joining</w:t>
      </w:r>
      <w:r w:rsidR="00342761">
        <w:t xml:space="preserve"> </w:t>
      </w:r>
      <w:r w:rsidR="00D475F3">
        <w:rPr>
          <w:b/>
        </w:rPr>
        <w:t>Header</w:t>
      </w:r>
      <w:r w:rsidR="005C3145" w:rsidRPr="005C3145">
        <w:t>,</w:t>
      </w:r>
      <w:r w:rsidR="005C3145">
        <w:rPr>
          <w:b/>
        </w:rPr>
        <w:t xml:space="preserve"> User</w:t>
      </w:r>
      <w:r w:rsidR="00D475F3">
        <w:rPr>
          <w:b/>
        </w:rPr>
        <w:t xml:space="preserve"> </w:t>
      </w:r>
      <w:r w:rsidR="00B629FC">
        <w:t xml:space="preserve">and </w:t>
      </w:r>
      <w:proofErr w:type="spellStart"/>
      <w:r w:rsidR="005C3145">
        <w:rPr>
          <w:b/>
        </w:rPr>
        <w:t>Ojek</w:t>
      </w:r>
      <w:proofErr w:type="spellEnd"/>
      <w:r w:rsidR="00B629FC">
        <w:t xml:space="preserve"> table.</w:t>
      </w:r>
    </w:p>
    <w:p w14:paraId="08B8F204" w14:textId="77777777" w:rsidR="00730EEA" w:rsidRDefault="00730EEA" w:rsidP="00730EEA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</w:pPr>
      <w:r w:rsidRPr="003C0857">
        <w:rPr>
          <w:b/>
        </w:rPr>
        <w:t xml:space="preserve">Button </w:t>
      </w:r>
      <w:r>
        <w:t xml:space="preserve">for </w:t>
      </w:r>
      <w:r w:rsidR="003C0857">
        <w:t xml:space="preserve">Change Status </w:t>
      </w:r>
      <w:proofErr w:type="spellStart"/>
      <w:r w:rsidR="00DB39BE">
        <w:t xml:space="preserve">to </w:t>
      </w:r>
      <w:bookmarkStart w:id="0" w:name="_GoBack"/>
      <w:r w:rsidR="00DB39BE" w:rsidRPr="009C43F5">
        <w:t>Arrived</w:t>
      </w:r>
      <w:bookmarkEnd w:id="0"/>
      <w:proofErr w:type="spellEnd"/>
    </w:p>
    <w:p w14:paraId="3A29338F" w14:textId="77777777" w:rsidR="00730EEA" w:rsidRDefault="00730EEA" w:rsidP="00730EEA">
      <w:pPr>
        <w:tabs>
          <w:tab w:val="left" w:pos="990"/>
        </w:tabs>
        <w:jc w:val="both"/>
      </w:pPr>
    </w:p>
    <w:p w14:paraId="59ABBFF4" w14:textId="77777777" w:rsidR="00730EEA" w:rsidRDefault="00730EEA" w:rsidP="00730EEA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 xml:space="preserve">Description: </w:t>
      </w:r>
    </w:p>
    <w:p w14:paraId="2CEFC6AA" w14:textId="77777777" w:rsidR="00730EEA" w:rsidRPr="005F191A" w:rsidRDefault="00730EEA" w:rsidP="00240190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>
        <w:t>The initial state of form:</w:t>
      </w:r>
    </w:p>
    <w:p w14:paraId="05A52521" w14:textId="77777777" w:rsidR="00730EEA" w:rsidRPr="005C0A66" w:rsidRDefault="00381741" w:rsidP="005C0A66">
      <w:pPr>
        <w:pStyle w:val="ListParagraph"/>
        <w:numPr>
          <w:ilvl w:val="0"/>
          <w:numId w:val="26"/>
        </w:numPr>
        <w:jc w:val="both"/>
      </w:pPr>
      <w:r>
        <w:rPr>
          <w:b/>
        </w:rPr>
        <w:t xml:space="preserve">Change Status </w:t>
      </w:r>
      <w:proofErr w:type="spellStart"/>
      <w:r>
        <w:rPr>
          <w:b/>
        </w:rPr>
        <w:t>to Arrived</w:t>
      </w:r>
      <w:proofErr w:type="spellEnd"/>
      <w:r>
        <w:rPr>
          <w:b/>
        </w:rPr>
        <w:t xml:space="preserve"> </w:t>
      </w:r>
      <w:r>
        <w:t>button</w:t>
      </w:r>
      <w:r>
        <w:rPr>
          <w:b/>
        </w:rPr>
        <w:t xml:space="preserve"> </w:t>
      </w:r>
      <w:r>
        <w:t xml:space="preserve">is </w:t>
      </w:r>
      <w:r>
        <w:rPr>
          <w:b/>
        </w:rPr>
        <w:t>disable</w:t>
      </w:r>
    </w:p>
    <w:p w14:paraId="2B8E0D66" w14:textId="77777777" w:rsidR="005C0A66" w:rsidRPr="00D475F3" w:rsidRDefault="005C0A66" w:rsidP="005C0A66">
      <w:pPr>
        <w:pStyle w:val="ListParagraph"/>
        <w:numPr>
          <w:ilvl w:val="0"/>
          <w:numId w:val="3"/>
        </w:numPr>
        <w:ind w:firstLine="1710"/>
        <w:jc w:val="both"/>
      </w:pPr>
      <w:r w:rsidRPr="00D475F3">
        <w:t xml:space="preserve">If </w:t>
      </w:r>
      <w:proofErr w:type="spellStart"/>
      <w:r w:rsidRPr="00D475F3">
        <w:rPr>
          <w:b/>
        </w:rPr>
        <w:t>DataGridView</w:t>
      </w:r>
      <w:proofErr w:type="spellEnd"/>
      <w:r w:rsidRPr="00D475F3">
        <w:rPr>
          <w:b/>
        </w:rPr>
        <w:t xml:space="preserve"> </w:t>
      </w:r>
      <w:r w:rsidRPr="00D475F3">
        <w:t xml:space="preserve">is clicked, then </w:t>
      </w:r>
      <w:r w:rsidR="002162A0" w:rsidRPr="00D475F3">
        <w:rPr>
          <w:b/>
        </w:rPr>
        <w:t>select</w:t>
      </w:r>
      <w:r w:rsidR="002162A0" w:rsidRPr="00D475F3">
        <w:t xml:space="preserve"> the </w:t>
      </w:r>
      <w:r w:rsidR="002162A0" w:rsidRPr="00D475F3">
        <w:rPr>
          <w:b/>
        </w:rPr>
        <w:t>Header</w:t>
      </w:r>
      <w:r w:rsidR="002162A0" w:rsidRPr="00D475F3">
        <w:t xml:space="preserve"> data</w:t>
      </w:r>
      <w:r w:rsidR="00A5707F" w:rsidRPr="00D475F3">
        <w:t>.</w:t>
      </w:r>
    </w:p>
    <w:p w14:paraId="03A4D48E" w14:textId="77777777" w:rsidR="00A5707F" w:rsidRDefault="00B43FE0" w:rsidP="00B43FE0">
      <w:pPr>
        <w:pStyle w:val="ListParagraph"/>
        <w:numPr>
          <w:ilvl w:val="0"/>
          <w:numId w:val="3"/>
        </w:numPr>
        <w:tabs>
          <w:tab w:val="left" w:pos="990"/>
        </w:tabs>
        <w:ind w:left="720"/>
      </w:pPr>
      <w:r>
        <w:t xml:space="preserve">If the </w:t>
      </w:r>
      <w:r>
        <w:rPr>
          <w:b/>
        </w:rPr>
        <w:t>Order</w:t>
      </w:r>
      <w:r>
        <w:t xml:space="preserve"> </w:t>
      </w:r>
      <w:r>
        <w:rPr>
          <w:b/>
        </w:rPr>
        <w:t xml:space="preserve">Status </w:t>
      </w:r>
      <w:r>
        <w:t>is “</w:t>
      </w:r>
      <w:r>
        <w:rPr>
          <w:b/>
        </w:rPr>
        <w:t>Not Arrived”</w:t>
      </w:r>
      <w:r>
        <w:t xml:space="preserve"> then </w:t>
      </w:r>
      <w:r w:rsidRPr="00D0208B">
        <w:rPr>
          <w:b/>
        </w:rPr>
        <w:t>enable</w:t>
      </w:r>
      <w:r>
        <w:t xml:space="preserve"> the </w:t>
      </w:r>
      <w:r w:rsidRPr="003C0857">
        <w:rPr>
          <w:b/>
        </w:rPr>
        <w:t xml:space="preserve">Button </w:t>
      </w:r>
      <w:r>
        <w:t>for “</w:t>
      </w:r>
      <w:r w:rsidRPr="00B43FE0">
        <w:rPr>
          <w:b/>
        </w:rPr>
        <w:t xml:space="preserve">Change Status </w:t>
      </w:r>
      <w:proofErr w:type="spellStart"/>
      <w:r w:rsidRPr="00B43FE0">
        <w:rPr>
          <w:b/>
        </w:rPr>
        <w:t>to Arrived</w:t>
      </w:r>
      <w:proofErr w:type="spellEnd"/>
      <w:r>
        <w:t>”</w:t>
      </w:r>
    </w:p>
    <w:p w14:paraId="657AFE89" w14:textId="77777777" w:rsidR="00CE28F1" w:rsidRDefault="00CE28F1" w:rsidP="00D0208B">
      <w:pPr>
        <w:pStyle w:val="ListParagraph"/>
        <w:numPr>
          <w:ilvl w:val="0"/>
          <w:numId w:val="3"/>
        </w:numPr>
        <w:tabs>
          <w:tab w:val="left" w:pos="990"/>
        </w:tabs>
        <w:ind w:left="720"/>
      </w:pPr>
      <w:r>
        <w:t xml:space="preserve">If the </w:t>
      </w:r>
      <w:r>
        <w:rPr>
          <w:b/>
        </w:rPr>
        <w:t>Order</w:t>
      </w:r>
      <w:r>
        <w:t xml:space="preserve"> </w:t>
      </w:r>
      <w:r>
        <w:rPr>
          <w:b/>
        </w:rPr>
        <w:t xml:space="preserve">Status </w:t>
      </w:r>
      <w:r>
        <w:t xml:space="preserve">is </w:t>
      </w:r>
      <w:r w:rsidR="00D0208B">
        <w:t>“</w:t>
      </w:r>
      <w:r>
        <w:rPr>
          <w:b/>
        </w:rPr>
        <w:t>Arrived”</w:t>
      </w:r>
      <w:r>
        <w:t xml:space="preserve"> then </w:t>
      </w:r>
      <w:r w:rsidR="00D0208B" w:rsidRPr="00D0208B">
        <w:rPr>
          <w:b/>
        </w:rPr>
        <w:t>disable</w:t>
      </w:r>
      <w:r>
        <w:t xml:space="preserve"> the </w:t>
      </w:r>
      <w:r w:rsidRPr="003C0857">
        <w:rPr>
          <w:b/>
        </w:rPr>
        <w:t xml:space="preserve">Button </w:t>
      </w:r>
      <w:r>
        <w:t>for “</w:t>
      </w:r>
      <w:r w:rsidRPr="00B43FE0">
        <w:rPr>
          <w:b/>
        </w:rPr>
        <w:t xml:space="preserve">Change Status </w:t>
      </w:r>
      <w:proofErr w:type="spellStart"/>
      <w:r w:rsidRPr="00B43FE0">
        <w:rPr>
          <w:b/>
        </w:rPr>
        <w:t>to Arrived</w:t>
      </w:r>
      <w:proofErr w:type="spellEnd"/>
      <w:r>
        <w:t>”</w:t>
      </w:r>
    </w:p>
    <w:p w14:paraId="3A83BB64" w14:textId="77777777" w:rsidR="00E106E6" w:rsidRDefault="00604847" w:rsidP="00E106E6">
      <w:pPr>
        <w:pStyle w:val="ListParagraph"/>
        <w:numPr>
          <w:ilvl w:val="0"/>
          <w:numId w:val="3"/>
        </w:numPr>
        <w:tabs>
          <w:tab w:val="left" w:pos="990"/>
        </w:tabs>
        <w:ind w:left="720"/>
      </w:pPr>
      <w:r>
        <w:t xml:space="preserve">If </w:t>
      </w:r>
      <w:r w:rsidRPr="00B43FE0">
        <w:rPr>
          <w:b/>
        </w:rPr>
        <w:t xml:space="preserve">Change Status </w:t>
      </w:r>
      <w:proofErr w:type="spellStart"/>
      <w:r w:rsidRPr="00B43FE0">
        <w:rPr>
          <w:b/>
        </w:rPr>
        <w:t>to Arrived</w:t>
      </w:r>
      <w:proofErr w:type="spellEnd"/>
      <w:r>
        <w:rPr>
          <w:b/>
        </w:rPr>
        <w:t xml:space="preserve"> Button</w:t>
      </w:r>
      <w:r>
        <w:t xml:space="preserve"> is clicked, then change the </w:t>
      </w:r>
      <w:r>
        <w:rPr>
          <w:b/>
        </w:rPr>
        <w:t>Order Status</w:t>
      </w:r>
      <w:r>
        <w:t xml:space="preserve"> from “</w:t>
      </w:r>
      <w:r>
        <w:rPr>
          <w:b/>
        </w:rPr>
        <w:t>Not Arrived</w:t>
      </w:r>
      <w:r w:rsidRPr="00604847">
        <w:t>”</w:t>
      </w:r>
      <w:r>
        <w:rPr>
          <w:b/>
        </w:rPr>
        <w:t xml:space="preserve"> </w:t>
      </w:r>
      <w:r>
        <w:t>to “</w:t>
      </w:r>
      <w:r>
        <w:rPr>
          <w:b/>
        </w:rPr>
        <w:t>Arrived</w:t>
      </w:r>
      <w:r>
        <w:t>”</w:t>
      </w:r>
    </w:p>
    <w:p w14:paraId="6AB8BB33" w14:textId="77777777" w:rsidR="003B0547" w:rsidRDefault="003B0547">
      <w:pPr>
        <w:spacing w:after="200" w:line="276" w:lineRule="auto"/>
      </w:pPr>
      <w:r>
        <w:br w:type="page"/>
      </w:r>
    </w:p>
    <w:p w14:paraId="4BF2857E" w14:textId="77777777" w:rsidR="00730EEA" w:rsidRDefault="000732EB" w:rsidP="00730EEA">
      <w:pPr>
        <w:pStyle w:val="ListParagraph"/>
        <w:numPr>
          <w:ilvl w:val="3"/>
          <w:numId w:val="2"/>
        </w:numPr>
        <w:tabs>
          <w:tab w:val="clear" w:pos="2880"/>
        </w:tabs>
        <w:ind w:left="360"/>
        <w:rPr>
          <w:b/>
        </w:rPr>
      </w:pPr>
      <w:r>
        <w:rPr>
          <w:b/>
        </w:rPr>
        <w:lastRenderedPageBreak/>
        <w:t xml:space="preserve">Master </w:t>
      </w:r>
      <w:proofErr w:type="spellStart"/>
      <w:r>
        <w:rPr>
          <w:b/>
        </w:rPr>
        <w:t>Ojek</w:t>
      </w:r>
      <w:proofErr w:type="spellEnd"/>
      <w:r>
        <w:rPr>
          <w:b/>
        </w:rPr>
        <w:t xml:space="preserve"> Form (Admin Menu</w:t>
      </w:r>
      <w:r w:rsidR="00050EBC">
        <w:rPr>
          <w:b/>
        </w:rPr>
        <w:t>)</w:t>
      </w:r>
    </w:p>
    <w:p w14:paraId="31F8172E" w14:textId="77777777" w:rsidR="00730EEA" w:rsidRDefault="00730EEA" w:rsidP="00730EEA">
      <w:pPr>
        <w:tabs>
          <w:tab w:val="left" w:pos="990"/>
        </w:tabs>
        <w:ind w:left="360"/>
        <w:jc w:val="both"/>
        <w:rPr>
          <w:noProof/>
          <w:lang w:eastAsia="en-US"/>
        </w:rPr>
      </w:pPr>
    </w:p>
    <w:p w14:paraId="159E027A" w14:textId="77777777" w:rsidR="00730EEA" w:rsidRDefault="00D66B97" w:rsidP="00730EEA">
      <w:pPr>
        <w:tabs>
          <w:tab w:val="left" w:pos="990"/>
        </w:tabs>
        <w:ind w:left="36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4583DC32" wp14:editId="6EA33457">
            <wp:extent cx="5544820" cy="3581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j1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8" t="22704" r="27670" b="26056"/>
                    <a:stretch/>
                  </pic:blipFill>
                  <pic:spPr bwMode="auto">
                    <a:xfrm>
                      <a:off x="0" y="0"/>
                      <a:ext cx="5545441" cy="358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1AFBA" w14:textId="77777777" w:rsidR="00730EEA" w:rsidRDefault="00730EEA" w:rsidP="00730EEA">
      <w:pPr>
        <w:tabs>
          <w:tab w:val="left" w:pos="360"/>
          <w:tab w:val="left" w:pos="990"/>
        </w:tabs>
        <w:ind w:left="360"/>
        <w:jc w:val="center"/>
        <w:rPr>
          <w:b/>
        </w:rPr>
      </w:pPr>
      <w:r w:rsidRPr="003210F4">
        <w:rPr>
          <w:i/>
          <w:sz w:val="18"/>
        </w:rPr>
        <w:t xml:space="preserve">If </w:t>
      </w:r>
      <w:r w:rsidR="002C4E38">
        <w:rPr>
          <w:i/>
          <w:sz w:val="18"/>
        </w:rPr>
        <w:t xml:space="preserve">there is no </w:t>
      </w:r>
      <w:proofErr w:type="spellStart"/>
      <w:r w:rsidR="002C4E38">
        <w:rPr>
          <w:i/>
          <w:sz w:val="18"/>
        </w:rPr>
        <w:t>ojek</w:t>
      </w:r>
      <w:proofErr w:type="spellEnd"/>
      <w:r w:rsidR="002C4E38">
        <w:rPr>
          <w:i/>
          <w:sz w:val="18"/>
        </w:rPr>
        <w:t xml:space="preserve"> selected</w:t>
      </w:r>
    </w:p>
    <w:p w14:paraId="2C4F4F42" w14:textId="77777777" w:rsidR="00730EEA" w:rsidRDefault="00730EEA" w:rsidP="00D66B97">
      <w:pPr>
        <w:tabs>
          <w:tab w:val="left" w:pos="990"/>
        </w:tabs>
        <w:rPr>
          <w:noProof/>
          <w:lang w:eastAsia="en-US"/>
        </w:rPr>
      </w:pPr>
    </w:p>
    <w:p w14:paraId="79A064E6" w14:textId="77777777" w:rsidR="00730EEA" w:rsidRDefault="00D66B97" w:rsidP="00730EEA">
      <w:pPr>
        <w:tabs>
          <w:tab w:val="left" w:pos="990"/>
        </w:tabs>
        <w:ind w:left="36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061BE711" wp14:editId="777C3B95">
            <wp:extent cx="5471650" cy="359359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j2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2" t="22181" r="27963" b="25887"/>
                    <a:stretch/>
                  </pic:blipFill>
                  <pic:spPr bwMode="auto">
                    <a:xfrm>
                      <a:off x="0" y="0"/>
                      <a:ext cx="5471650" cy="359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BC82A" w14:textId="77777777" w:rsidR="000732EB" w:rsidRDefault="00730EEA" w:rsidP="00D66B97">
      <w:pPr>
        <w:tabs>
          <w:tab w:val="left" w:pos="360"/>
          <w:tab w:val="left" w:pos="990"/>
        </w:tabs>
        <w:ind w:left="360"/>
        <w:jc w:val="center"/>
        <w:rPr>
          <w:b/>
        </w:rPr>
      </w:pPr>
      <w:r w:rsidRPr="003210F4">
        <w:rPr>
          <w:i/>
          <w:sz w:val="18"/>
        </w:rPr>
        <w:t xml:space="preserve">If </w:t>
      </w:r>
      <w:r w:rsidR="002C4E38">
        <w:rPr>
          <w:i/>
          <w:sz w:val="18"/>
        </w:rPr>
        <w:t xml:space="preserve">the </w:t>
      </w:r>
      <w:proofErr w:type="spellStart"/>
      <w:r w:rsidR="002C4E38">
        <w:rPr>
          <w:i/>
          <w:sz w:val="18"/>
        </w:rPr>
        <w:t>ojek</w:t>
      </w:r>
      <w:proofErr w:type="spellEnd"/>
      <w:r w:rsidR="002C4E38">
        <w:rPr>
          <w:i/>
          <w:sz w:val="18"/>
        </w:rPr>
        <w:t xml:space="preserve"> has been selecte</w:t>
      </w:r>
      <w:r w:rsidR="002F4C4C">
        <w:rPr>
          <w:i/>
          <w:sz w:val="18"/>
        </w:rPr>
        <w:t>d</w:t>
      </w:r>
    </w:p>
    <w:p w14:paraId="0B4AA96F" w14:textId="77777777" w:rsidR="00730EEA" w:rsidRDefault="00730EEA" w:rsidP="00730EEA">
      <w:pPr>
        <w:ind w:left="360"/>
        <w:jc w:val="both"/>
      </w:pPr>
      <w:r w:rsidRPr="00321C4B">
        <w:rPr>
          <w:b/>
        </w:rPr>
        <w:lastRenderedPageBreak/>
        <w:t>Components</w:t>
      </w:r>
      <w:r>
        <w:t>:</w:t>
      </w:r>
    </w:p>
    <w:p w14:paraId="4A52C750" w14:textId="77777777" w:rsidR="00730EEA" w:rsidRPr="00D4059A" w:rsidRDefault="00621AEB" w:rsidP="00730EEA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>
        <w:rPr>
          <w:b/>
        </w:rPr>
        <w:t>Label</w:t>
      </w:r>
      <w:r w:rsidR="00730EEA">
        <w:t xml:space="preserve"> for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Email, Username, and Password</w:t>
      </w:r>
      <w:r w:rsidR="00CA7D52">
        <w:t>.</w:t>
      </w:r>
    </w:p>
    <w:p w14:paraId="64B5268C" w14:textId="77777777" w:rsidR="00730EEA" w:rsidRPr="00D4059A" w:rsidRDefault="00730EEA" w:rsidP="00730EEA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 w:rsidRPr="00D4059A">
        <w:rPr>
          <w:b/>
        </w:rPr>
        <w:t>DataGridView</w:t>
      </w:r>
      <w:proofErr w:type="spellEnd"/>
      <w:r>
        <w:t xml:space="preserve"> to show data from</w:t>
      </w:r>
      <w:r w:rsidRPr="00D4059A">
        <w:rPr>
          <w:b/>
        </w:rPr>
        <w:t xml:space="preserve"> </w:t>
      </w:r>
      <w:proofErr w:type="spellStart"/>
      <w:r w:rsidR="00413DEC">
        <w:rPr>
          <w:b/>
        </w:rPr>
        <w:t>Ojek</w:t>
      </w:r>
      <w:proofErr w:type="spellEnd"/>
      <w:r w:rsidRPr="00D4059A">
        <w:rPr>
          <w:b/>
        </w:rPr>
        <w:t xml:space="preserve"> </w:t>
      </w:r>
      <w:r>
        <w:t>tabl</w:t>
      </w:r>
      <w:r w:rsidR="00413DEC">
        <w:t>e</w:t>
      </w:r>
      <w:r w:rsidR="00CA7D52">
        <w:t>.</w:t>
      </w:r>
    </w:p>
    <w:p w14:paraId="1494A493" w14:textId="77777777" w:rsidR="0085079E" w:rsidRPr="00CA7D52" w:rsidRDefault="00730EEA" w:rsidP="0085079E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>
        <w:rPr>
          <w:b/>
        </w:rPr>
        <w:t xml:space="preserve">Button </w:t>
      </w:r>
      <w:r>
        <w:t xml:space="preserve">for </w:t>
      </w:r>
      <w:r w:rsidR="00A117E7">
        <w:t>Insert, Update, Delete, Update, Save, and Cancel</w:t>
      </w:r>
      <w:r w:rsidR="00CA7D52">
        <w:t>.</w:t>
      </w:r>
    </w:p>
    <w:p w14:paraId="257A5B78" w14:textId="77777777" w:rsidR="00CA7D52" w:rsidRPr="004A4107" w:rsidRDefault="00CA7D52" w:rsidP="004A4107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>
        <w:rPr>
          <w:b/>
        </w:rPr>
        <w:t>TextBox</w:t>
      </w:r>
      <w:proofErr w:type="spellEnd"/>
      <w:r>
        <w:t xml:space="preserve"> for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Email, Username, and Password.</w:t>
      </w:r>
    </w:p>
    <w:p w14:paraId="6213C9AE" w14:textId="77777777" w:rsidR="00730EEA" w:rsidRDefault="00730EEA" w:rsidP="00730EEA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Description:</w:t>
      </w:r>
    </w:p>
    <w:p w14:paraId="2C2D162B" w14:textId="77777777" w:rsidR="00730EEA" w:rsidRPr="00340685" w:rsidRDefault="00730EEA" w:rsidP="00F978FE">
      <w:pPr>
        <w:pStyle w:val="ListParagraph"/>
        <w:numPr>
          <w:ilvl w:val="0"/>
          <w:numId w:val="3"/>
        </w:numPr>
        <w:tabs>
          <w:tab w:val="left" w:pos="720"/>
        </w:tabs>
        <w:ind w:left="720"/>
        <w:jc w:val="both"/>
        <w:rPr>
          <w:b/>
        </w:rPr>
      </w:pPr>
      <w:r>
        <w:t>The Initial state of form:</w:t>
      </w:r>
    </w:p>
    <w:p w14:paraId="58B8300F" w14:textId="77777777" w:rsidR="00730EEA" w:rsidRPr="00DE07C1" w:rsidRDefault="00DE07C1" w:rsidP="00DE07C1">
      <w:pPr>
        <w:pStyle w:val="ListParagraph"/>
        <w:numPr>
          <w:ilvl w:val="0"/>
          <w:numId w:val="26"/>
        </w:numPr>
        <w:tabs>
          <w:tab w:val="left" w:pos="720"/>
        </w:tabs>
        <w:ind w:left="990" w:hanging="270"/>
        <w:jc w:val="both"/>
        <w:rPr>
          <w:b/>
        </w:rPr>
      </w:pPr>
      <w:r w:rsidRPr="00244F32">
        <w:rPr>
          <w:b/>
        </w:rPr>
        <w:t>Maximize</w:t>
      </w:r>
      <w:r>
        <w:rPr>
          <w:b/>
        </w:rPr>
        <w:t xml:space="preserve"> </w:t>
      </w:r>
      <w:r>
        <w:t xml:space="preserve">control box is </w:t>
      </w:r>
      <w:r w:rsidRPr="00381741">
        <w:rPr>
          <w:b/>
        </w:rPr>
        <w:t>disable</w:t>
      </w:r>
      <w:r w:rsidR="00CA7D52">
        <w:rPr>
          <w:b/>
        </w:rPr>
        <w:t>.</w:t>
      </w:r>
    </w:p>
    <w:p w14:paraId="2D189162" w14:textId="63180137" w:rsidR="00730EEA" w:rsidRPr="00340685" w:rsidRDefault="00730EEA" w:rsidP="00D74C98">
      <w:pPr>
        <w:pStyle w:val="ListParagraph"/>
        <w:numPr>
          <w:ilvl w:val="4"/>
          <w:numId w:val="3"/>
        </w:numPr>
        <w:tabs>
          <w:tab w:val="left" w:pos="990"/>
        </w:tabs>
        <w:jc w:val="both"/>
        <w:rPr>
          <w:b/>
        </w:rPr>
      </w:pPr>
      <w:proofErr w:type="spellStart"/>
      <w:r w:rsidRPr="00CF6044">
        <w:rPr>
          <w:b/>
        </w:rPr>
        <w:t>DataGridview</w:t>
      </w:r>
      <w:proofErr w:type="spellEnd"/>
      <w:r>
        <w:t xml:space="preserve"> for</w:t>
      </w:r>
      <w:r w:rsidR="00284FDF">
        <w:rPr>
          <w:b/>
        </w:rPr>
        <w:t xml:space="preserve"> </w:t>
      </w:r>
      <w:r w:rsidR="00284FDF">
        <w:t>show</w:t>
      </w:r>
      <w:r w:rsidR="005C3145">
        <w:t>ing</w:t>
      </w:r>
      <w:r w:rsidR="00284FDF">
        <w:t xml:space="preserve"> all data from </w:t>
      </w:r>
      <w:proofErr w:type="spellStart"/>
      <w:r w:rsidR="00413DEC">
        <w:rPr>
          <w:b/>
        </w:rPr>
        <w:t>Ojek</w:t>
      </w:r>
      <w:proofErr w:type="spellEnd"/>
      <w:r w:rsidR="00413DEC">
        <w:rPr>
          <w:b/>
        </w:rPr>
        <w:t xml:space="preserve"> </w:t>
      </w:r>
      <w:r w:rsidR="00284FDF">
        <w:t>table</w:t>
      </w:r>
      <w:r w:rsidR="00CA7D52">
        <w:t>.</w:t>
      </w:r>
    </w:p>
    <w:p w14:paraId="228E1F97" w14:textId="77777777" w:rsidR="00730EEA" w:rsidRPr="0085079E" w:rsidRDefault="00212E39" w:rsidP="00730EEA">
      <w:pPr>
        <w:pStyle w:val="ListParagraph"/>
        <w:numPr>
          <w:ilvl w:val="4"/>
          <w:numId w:val="3"/>
        </w:numPr>
        <w:tabs>
          <w:tab w:val="left" w:pos="990"/>
        </w:tabs>
        <w:jc w:val="both"/>
        <w:rPr>
          <w:b/>
          <w:u w:val="single"/>
        </w:rPr>
      </w:pPr>
      <w:r w:rsidRPr="00212E39">
        <w:rPr>
          <w:b/>
        </w:rPr>
        <w:t>All Buttons</w:t>
      </w:r>
      <w:r>
        <w:rPr>
          <w:b/>
        </w:rPr>
        <w:t xml:space="preserve"> </w:t>
      </w:r>
      <w:r>
        <w:t xml:space="preserve">is </w:t>
      </w:r>
      <w:r>
        <w:rPr>
          <w:b/>
        </w:rPr>
        <w:t>enable except Save and Cancel</w:t>
      </w:r>
      <w:r>
        <w:t xml:space="preserve"> button.</w:t>
      </w:r>
    </w:p>
    <w:p w14:paraId="415EA62B" w14:textId="77777777" w:rsidR="00730EEA" w:rsidRPr="00D02A6E" w:rsidRDefault="0085079E" w:rsidP="006571AF">
      <w:pPr>
        <w:pStyle w:val="ListParagraph"/>
        <w:numPr>
          <w:ilvl w:val="4"/>
          <w:numId w:val="3"/>
        </w:numPr>
        <w:tabs>
          <w:tab w:val="left" w:pos="990"/>
        </w:tabs>
        <w:jc w:val="both"/>
        <w:rPr>
          <w:b/>
        </w:rPr>
      </w:pPr>
      <w:r>
        <w:rPr>
          <w:b/>
        </w:rPr>
        <w:t xml:space="preserve">All Fields </w:t>
      </w:r>
      <w:r>
        <w:t xml:space="preserve">is </w:t>
      </w:r>
      <w:r>
        <w:rPr>
          <w:b/>
        </w:rPr>
        <w:t>blank</w:t>
      </w:r>
      <w:r w:rsidR="00CA7D52">
        <w:rPr>
          <w:b/>
        </w:rPr>
        <w:t>.</w:t>
      </w:r>
    </w:p>
    <w:p w14:paraId="67198FF1" w14:textId="5B9B6E04" w:rsidR="00BB5C22" w:rsidRDefault="00730EEA" w:rsidP="00300A61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>If</w:t>
      </w:r>
      <w:r w:rsidRPr="00BF3716">
        <w:t xml:space="preserve"> </w:t>
      </w:r>
      <w:proofErr w:type="spellStart"/>
      <w:r w:rsidR="00300A61">
        <w:rPr>
          <w:b/>
        </w:rPr>
        <w:t>DataGridView</w:t>
      </w:r>
      <w:proofErr w:type="spellEnd"/>
      <w:r w:rsidR="00300A61">
        <w:t xml:space="preserve"> is clicked, then display the data from </w:t>
      </w:r>
      <w:proofErr w:type="spellStart"/>
      <w:r w:rsidR="00300A61">
        <w:rPr>
          <w:b/>
        </w:rPr>
        <w:t>DataGridView</w:t>
      </w:r>
      <w:proofErr w:type="spellEnd"/>
      <w:r w:rsidR="00300A61">
        <w:t xml:space="preserve"> to </w:t>
      </w:r>
      <w:r w:rsidR="00300A61" w:rsidRPr="00300A61">
        <w:rPr>
          <w:b/>
        </w:rPr>
        <w:t>fields</w:t>
      </w:r>
      <w:r w:rsidR="00300A61">
        <w:rPr>
          <w:b/>
        </w:rPr>
        <w:t xml:space="preserve"> </w:t>
      </w:r>
      <w:r w:rsidR="00300A61">
        <w:t xml:space="preserve">in </w:t>
      </w:r>
      <w:r w:rsidR="005C3145">
        <w:t>all textbox</w:t>
      </w:r>
    </w:p>
    <w:p w14:paraId="5AB405F6" w14:textId="77777777" w:rsidR="00600008" w:rsidRPr="00600008" w:rsidRDefault="00BB5C22" w:rsidP="00300A61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Update</w:t>
      </w:r>
      <w:r>
        <w:t xml:space="preserve"> </w:t>
      </w:r>
      <w:r>
        <w:rPr>
          <w:b/>
        </w:rPr>
        <w:t>B</w:t>
      </w:r>
      <w:r w:rsidRPr="00BB5C22">
        <w:rPr>
          <w:b/>
        </w:rPr>
        <w:t>utton</w:t>
      </w:r>
      <w:r>
        <w:t xml:space="preserve"> is clicked</w:t>
      </w:r>
      <w:r w:rsidR="004375D9">
        <w:t xml:space="preserve">, then </w:t>
      </w:r>
      <w:r w:rsidR="004375D9" w:rsidRPr="004375D9">
        <w:rPr>
          <w:b/>
        </w:rPr>
        <w:t>enable</w:t>
      </w:r>
      <w:r w:rsidR="004375D9">
        <w:t xml:space="preserve"> the </w:t>
      </w:r>
      <w:r w:rsidR="004375D9">
        <w:rPr>
          <w:b/>
        </w:rPr>
        <w:t>Save</w:t>
      </w:r>
      <w:r w:rsidR="004375D9">
        <w:t xml:space="preserve">, </w:t>
      </w:r>
      <w:r w:rsidR="004375D9">
        <w:rPr>
          <w:b/>
        </w:rPr>
        <w:t xml:space="preserve">Cancel Button </w:t>
      </w:r>
      <w:r w:rsidR="004375D9">
        <w:t xml:space="preserve">and </w:t>
      </w:r>
      <w:r w:rsidR="004375D9">
        <w:rPr>
          <w:b/>
        </w:rPr>
        <w:t xml:space="preserve">disable </w:t>
      </w:r>
      <w:r w:rsidR="004375D9">
        <w:t xml:space="preserve">the </w:t>
      </w:r>
      <w:r w:rsidR="004375D9">
        <w:rPr>
          <w:b/>
        </w:rPr>
        <w:t>Insert</w:t>
      </w:r>
      <w:r w:rsidR="004375D9">
        <w:t xml:space="preserve">, </w:t>
      </w:r>
      <w:r w:rsidR="004375D9">
        <w:rPr>
          <w:b/>
        </w:rPr>
        <w:t>Update</w:t>
      </w:r>
      <w:r w:rsidR="004375D9">
        <w:t xml:space="preserve">, </w:t>
      </w:r>
      <w:r w:rsidR="00354AC5">
        <w:t xml:space="preserve">and </w:t>
      </w:r>
      <w:r w:rsidR="004375D9">
        <w:rPr>
          <w:b/>
        </w:rPr>
        <w:t>Delete Button</w:t>
      </w:r>
    </w:p>
    <w:p w14:paraId="4755A068" w14:textId="77777777" w:rsidR="00CC4380" w:rsidRDefault="00600008" w:rsidP="00300A61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Insert</w:t>
      </w:r>
      <w:r>
        <w:t xml:space="preserve"> </w:t>
      </w:r>
      <w:r>
        <w:rPr>
          <w:b/>
        </w:rPr>
        <w:t>B</w:t>
      </w:r>
      <w:r w:rsidRPr="00BB5C22">
        <w:rPr>
          <w:b/>
        </w:rPr>
        <w:t>utton</w:t>
      </w:r>
      <w:r>
        <w:t xml:space="preserve"> is clicked, then </w:t>
      </w:r>
      <w:r w:rsidRPr="004375D9">
        <w:rPr>
          <w:b/>
        </w:rPr>
        <w:t>enable</w:t>
      </w:r>
      <w:r>
        <w:t xml:space="preserve"> the </w:t>
      </w:r>
      <w:r>
        <w:rPr>
          <w:b/>
        </w:rPr>
        <w:t>Save</w:t>
      </w:r>
      <w:r>
        <w:t xml:space="preserve">, </w:t>
      </w:r>
      <w:r>
        <w:rPr>
          <w:b/>
        </w:rPr>
        <w:t xml:space="preserve">Cancel Button </w:t>
      </w:r>
      <w:r>
        <w:t xml:space="preserve">and </w:t>
      </w:r>
      <w:r>
        <w:rPr>
          <w:b/>
        </w:rPr>
        <w:t xml:space="preserve">disable </w:t>
      </w:r>
      <w:r>
        <w:t xml:space="preserve">the </w:t>
      </w:r>
      <w:r>
        <w:rPr>
          <w:b/>
        </w:rPr>
        <w:t>Insert</w:t>
      </w:r>
      <w:r>
        <w:t xml:space="preserve">, </w:t>
      </w:r>
      <w:r>
        <w:rPr>
          <w:b/>
        </w:rPr>
        <w:t>Update</w:t>
      </w:r>
      <w:r>
        <w:t xml:space="preserve">, and </w:t>
      </w:r>
      <w:r>
        <w:rPr>
          <w:b/>
        </w:rPr>
        <w:t>Delete Button</w:t>
      </w:r>
      <w:r w:rsidRPr="00BB5C22">
        <w:t xml:space="preserve"> </w:t>
      </w:r>
    </w:p>
    <w:p w14:paraId="3AF7A127" w14:textId="77777777" w:rsidR="0085079E" w:rsidRDefault="00CC4380" w:rsidP="00300A61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Delete</w:t>
      </w:r>
      <w:r>
        <w:t xml:space="preserve"> </w:t>
      </w:r>
      <w:r>
        <w:rPr>
          <w:b/>
        </w:rPr>
        <w:t>B</w:t>
      </w:r>
      <w:r w:rsidRPr="00BB5C22">
        <w:rPr>
          <w:b/>
        </w:rPr>
        <w:t>utton</w:t>
      </w:r>
      <w:r>
        <w:t xml:space="preserve"> is clicked, then </w:t>
      </w:r>
      <w:r>
        <w:rPr>
          <w:b/>
        </w:rPr>
        <w:t xml:space="preserve">delete </w:t>
      </w:r>
      <w:r>
        <w:t xml:space="preserve">the selected </w:t>
      </w:r>
      <w:proofErr w:type="spellStart"/>
      <w:r>
        <w:t>Ojek</w:t>
      </w:r>
      <w:proofErr w:type="spellEnd"/>
      <w:r>
        <w:t xml:space="preserve"> from </w:t>
      </w:r>
      <w:proofErr w:type="spellStart"/>
      <w:r w:rsidR="00413DEC">
        <w:rPr>
          <w:b/>
        </w:rPr>
        <w:t>Ojek</w:t>
      </w:r>
      <w:proofErr w:type="spellEnd"/>
      <w:r>
        <w:t xml:space="preserve"> table</w:t>
      </w:r>
    </w:p>
    <w:p w14:paraId="48EE3A2C" w14:textId="77777777" w:rsidR="0086100E" w:rsidRDefault="00D4115D" w:rsidP="00300A61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Save Button</w:t>
      </w:r>
      <w:r>
        <w:t xml:space="preserve"> is clicked, and the previous button is </w:t>
      </w:r>
      <w:r>
        <w:rPr>
          <w:b/>
        </w:rPr>
        <w:t>Insert</w:t>
      </w:r>
      <w:r>
        <w:t xml:space="preserve"> then insert </w:t>
      </w:r>
      <w:r w:rsidRPr="00D4115D">
        <w:rPr>
          <w:b/>
        </w:rPr>
        <w:t>all data</w:t>
      </w:r>
      <w:r>
        <w:t xml:space="preserve"> from </w:t>
      </w:r>
      <w:r w:rsidRPr="00D4115D">
        <w:rPr>
          <w:b/>
        </w:rPr>
        <w:t>fields</w:t>
      </w:r>
      <w:r>
        <w:rPr>
          <w:b/>
        </w:rPr>
        <w:t xml:space="preserve"> </w:t>
      </w:r>
      <w:r>
        <w:t xml:space="preserve">in form into </w:t>
      </w:r>
      <w:proofErr w:type="spellStart"/>
      <w:r w:rsidR="00413DEC">
        <w:rPr>
          <w:b/>
        </w:rPr>
        <w:t>Ojek</w:t>
      </w:r>
      <w:proofErr w:type="spellEnd"/>
      <w:r w:rsidR="00413DEC">
        <w:rPr>
          <w:b/>
        </w:rPr>
        <w:t xml:space="preserve"> </w:t>
      </w:r>
      <w:r>
        <w:t xml:space="preserve">table. After that return the </w:t>
      </w:r>
      <w:r>
        <w:rPr>
          <w:b/>
        </w:rPr>
        <w:t>form</w:t>
      </w:r>
      <w:r>
        <w:t xml:space="preserve"> to </w:t>
      </w:r>
      <w:r w:rsidR="00242B0C">
        <w:t>its</w:t>
      </w:r>
      <w:r>
        <w:t xml:space="preserve"> </w:t>
      </w:r>
      <w:r>
        <w:rPr>
          <w:b/>
        </w:rPr>
        <w:t>Initial State</w:t>
      </w:r>
      <w:r w:rsidR="00B3302A">
        <w:t>.</w:t>
      </w:r>
    </w:p>
    <w:p w14:paraId="763A7E20" w14:textId="203B2429" w:rsidR="0012255A" w:rsidRDefault="0086100E" w:rsidP="00300A61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Save Button</w:t>
      </w:r>
      <w:r>
        <w:t xml:space="preserve"> is clicked, and the previous button is </w:t>
      </w:r>
      <w:r>
        <w:rPr>
          <w:b/>
        </w:rPr>
        <w:t>Update</w:t>
      </w:r>
      <w:r>
        <w:t xml:space="preserve"> then </w:t>
      </w:r>
      <w:r w:rsidR="009B5D9A">
        <w:t xml:space="preserve">update the selected </w:t>
      </w:r>
      <w:proofErr w:type="spellStart"/>
      <w:r w:rsidR="00643AC1">
        <w:rPr>
          <w:b/>
        </w:rPr>
        <w:t>ojek</w:t>
      </w:r>
      <w:proofErr w:type="spellEnd"/>
      <w:r w:rsidR="00C313AA">
        <w:t xml:space="preserve"> </w:t>
      </w:r>
      <w:r w:rsidR="009B5D9A">
        <w:t>with</w:t>
      </w:r>
      <w:r w:rsidRPr="00D4115D">
        <w:rPr>
          <w:b/>
        </w:rPr>
        <w:t xml:space="preserve"> data</w:t>
      </w:r>
      <w:r>
        <w:t xml:space="preserve"> from </w:t>
      </w:r>
      <w:r w:rsidRPr="00D4115D">
        <w:rPr>
          <w:b/>
        </w:rPr>
        <w:t>fields</w:t>
      </w:r>
      <w:r>
        <w:rPr>
          <w:b/>
        </w:rPr>
        <w:t xml:space="preserve"> </w:t>
      </w:r>
      <w:r>
        <w:t xml:space="preserve">in form </w:t>
      </w:r>
      <w:r w:rsidR="009B5D9A">
        <w:t xml:space="preserve">and </w:t>
      </w:r>
      <w:r w:rsidR="009B5D9A">
        <w:rPr>
          <w:b/>
        </w:rPr>
        <w:t xml:space="preserve">apply </w:t>
      </w:r>
      <w:r w:rsidR="009B5D9A">
        <w:t>it to</w:t>
      </w:r>
      <w:r>
        <w:t xml:space="preserve"> </w:t>
      </w:r>
      <w:proofErr w:type="spellStart"/>
      <w:r w:rsidR="005C3145">
        <w:rPr>
          <w:b/>
        </w:rPr>
        <w:t>Ojek</w:t>
      </w:r>
      <w:proofErr w:type="spellEnd"/>
      <w:r>
        <w:t xml:space="preserve"> table. After that return the </w:t>
      </w:r>
      <w:r>
        <w:rPr>
          <w:b/>
        </w:rPr>
        <w:t>form</w:t>
      </w:r>
      <w:r>
        <w:t xml:space="preserve"> to </w:t>
      </w:r>
      <w:r w:rsidR="00C82E38">
        <w:t>its</w:t>
      </w:r>
      <w:r>
        <w:t xml:space="preserve"> </w:t>
      </w:r>
      <w:r>
        <w:rPr>
          <w:b/>
        </w:rPr>
        <w:t>Initial State</w:t>
      </w:r>
      <w:r>
        <w:t>.</w:t>
      </w:r>
    </w:p>
    <w:p w14:paraId="3D059127" w14:textId="77777777" w:rsidR="00DB4778" w:rsidRDefault="0012255A" w:rsidP="00DB4778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Cancel</w:t>
      </w:r>
      <w:r>
        <w:t xml:space="preserve"> </w:t>
      </w:r>
      <w:r>
        <w:rPr>
          <w:b/>
        </w:rPr>
        <w:t>Button</w:t>
      </w:r>
      <w:r>
        <w:t xml:space="preserve"> is clicked, then return the </w:t>
      </w:r>
      <w:r>
        <w:rPr>
          <w:b/>
        </w:rPr>
        <w:t>form</w:t>
      </w:r>
      <w:r>
        <w:t xml:space="preserve"> to </w:t>
      </w:r>
      <w:r w:rsidR="007B43CE">
        <w:t>its</w:t>
      </w:r>
      <w:r>
        <w:t xml:space="preserve"> </w:t>
      </w:r>
      <w:r>
        <w:rPr>
          <w:b/>
        </w:rPr>
        <w:t>Initial State</w:t>
      </w:r>
      <w:r>
        <w:t>.</w:t>
      </w:r>
    </w:p>
    <w:p w14:paraId="199E6501" w14:textId="77777777" w:rsidR="008333B1" w:rsidRPr="00DB4778" w:rsidRDefault="008333B1" w:rsidP="00B841F5">
      <w:pPr>
        <w:spacing w:after="200"/>
        <w:ind w:firstLine="360"/>
        <w:jc w:val="both"/>
      </w:pPr>
      <w:r w:rsidRPr="00DB4778">
        <w:rPr>
          <w:b/>
        </w:rPr>
        <w:t>Validation:</w:t>
      </w:r>
    </w:p>
    <w:p w14:paraId="6C95970D" w14:textId="137F2DBC" w:rsidR="008333B1" w:rsidRPr="006773C9" w:rsidRDefault="008333B1" w:rsidP="00B841F5">
      <w:pPr>
        <w:pStyle w:val="ListParagraph"/>
        <w:numPr>
          <w:ilvl w:val="0"/>
          <w:numId w:val="3"/>
        </w:numPr>
        <w:tabs>
          <w:tab w:val="left" w:pos="720"/>
        </w:tabs>
        <w:ind w:left="720"/>
        <w:jc w:val="both"/>
        <w:rPr>
          <w:b/>
        </w:rPr>
      </w:pPr>
      <w:r>
        <w:t xml:space="preserve">If </w:t>
      </w:r>
      <w:r w:rsidR="00AF7C66">
        <w:rPr>
          <w:b/>
        </w:rPr>
        <w:t>Update Button</w:t>
      </w:r>
      <w:r>
        <w:t xml:space="preserve"> is clicked but there are no selected data yet, show error message “</w:t>
      </w:r>
      <w:r>
        <w:rPr>
          <w:b/>
        </w:rPr>
        <w:t xml:space="preserve">You </w:t>
      </w:r>
      <w:r w:rsidR="00AF7C66">
        <w:rPr>
          <w:b/>
        </w:rPr>
        <w:t xml:space="preserve">must choose the </w:t>
      </w:r>
      <w:proofErr w:type="spellStart"/>
      <w:r w:rsidR="00643AC1">
        <w:rPr>
          <w:b/>
        </w:rPr>
        <w:t>ojek</w:t>
      </w:r>
      <w:proofErr w:type="spellEnd"/>
      <w:r w:rsidR="00AF7C66">
        <w:rPr>
          <w:b/>
        </w:rPr>
        <w:t xml:space="preserve"> </w:t>
      </w:r>
      <w:r>
        <w:rPr>
          <w:b/>
        </w:rPr>
        <w:t>first</w:t>
      </w:r>
      <w:r>
        <w:t>”.</w:t>
      </w:r>
    </w:p>
    <w:p w14:paraId="41D0B6B3" w14:textId="77777777" w:rsidR="00D052FC" w:rsidRDefault="00D052FC" w:rsidP="00D052FC">
      <w:pPr>
        <w:pStyle w:val="ListParagraph"/>
        <w:numPr>
          <w:ilvl w:val="0"/>
          <w:numId w:val="3"/>
        </w:numPr>
        <w:tabs>
          <w:tab w:val="left" w:pos="720"/>
        </w:tabs>
        <w:ind w:firstLine="1710"/>
        <w:jc w:val="both"/>
      </w:pPr>
      <w:r>
        <w:t xml:space="preserve">When </w:t>
      </w:r>
      <w:r w:rsidRPr="00D052FC">
        <w:rPr>
          <w:b/>
        </w:rPr>
        <w:t>Save Button</w:t>
      </w:r>
      <w:r>
        <w:t xml:space="preserve"> is clicked, then validate :</w:t>
      </w:r>
    </w:p>
    <w:p w14:paraId="7EFDB6EF" w14:textId="6B516D11" w:rsidR="00D052FC" w:rsidRPr="006B13C1" w:rsidRDefault="00D052FC" w:rsidP="00E56614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proofErr w:type="spellStart"/>
      <w:r>
        <w:t>Firstname</w:t>
      </w:r>
      <w:proofErr w:type="spellEnd"/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proofErr w:type="spellStart"/>
      <w:r>
        <w:rPr>
          <w:b/>
        </w:rPr>
        <w:t>Firstname</w:t>
      </w:r>
      <w:proofErr w:type="spellEnd"/>
      <w:r>
        <w:rPr>
          <w:b/>
        </w:rPr>
        <w:t xml:space="preserve"> </w:t>
      </w:r>
      <w:r w:rsidR="005876B9">
        <w:rPr>
          <w:b/>
        </w:rPr>
        <w:t>must be filled</w:t>
      </w:r>
      <w:r w:rsidRPr="00800BBE">
        <w:t>”.</w:t>
      </w:r>
    </w:p>
    <w:p w14:paraId="665FDAB8" w14:textId="6D3F420A" w:rsidR="006B13C1" w:rsidRPr="00A72239" w:rsidRDefault="006B13C1" w:rsidP="00E56614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proofErr w:type="spellStart"/>
      <w:r>
        <w:t>Lastname</w:t>
      </w:r>
      <w:proofErr w:type="spellEnd"/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proofErr w:type="spellStart"/>
      <w:r w:rsidR="00D3397B" w:rsidRPr="00D3397B">
        <w:rPr>
          <w:b/>
        </w:rPr>
        <w:t>Lastname</w:t>
      </w:r>
      <w:proofErr w:type="spellEnd"/>
      <w:r w:rsidR="00D3397B" w:rsidRPr="00800BBE">
        <w:t xml:space="preserve"> </w:t>
      </w:r>
      <w:r w:rsidR="005876B9">
        <w:rPr>
          <w:b/>
        </w:rPr>
        <w:t>must be filled</w:t>
      </w:r>
      <w:r w:rsidRPr="00800BBE">
        <w:t>”.</w:t>
      </w:r>
    </w:p>
    <w:p w14:paraId="0656B444" w14:textId="4F1A33A1" w:rsidR="00A72239" w:rsidRPr="009F1394" w:rsidRDefault="00A72239" w:rsidP="00E56614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r w:rsidR="008D585B">
        <w:t>Email</w:t>
      </w:r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r w:rsidR="008D585B">
        <w:rPr>
          <w:b/>
        </w:rPr>
        <w:t>Email</w:t>
      </w:r>
      <w:r w:rsidRPr="00800BBE">
        <w:t xml:space="preserve"> </w:t>
      </w:r>
      <w:r w:rsidR="005876B9">
        <w:rPr>
          <w:b/>
        </w:rPr>
        <w:t>must be filled</w:t>
      </w:r>
      <w:r w:rsidRPr="00800BBE">
        <w:t>”.</w:t>
      </w:r>
    </w:p>
    <w:p w14:paraId="474E4C00" w14:textId="77777777" w:rsidR="009F1394" w:rsidRPr="009F1394" w:rsidRDefault="009F1394" w:rsidP="00E56614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r>
        <w:t>Email</w:t>
      </w:r>
      <w:r w:rsidRPr="00800BBE">
        <w:t xml:space="preserve"> </w:t>
      </w:r>
      <w:r>
        <w:rPr>
          <w:b/>
        </w:rPr>
        <w:t xml:space="preserve">not contains </w:t>
      </w:r>
      <w:r>
        <w:t>“</w:t>
      </w:r>
      <w:r>
        <w:rPr>
          <w:b/>
        </w:rPr>
        <w:t>@</w:t>
      </w:r>
      <w:r>
        <w:t>”</w:t>
      </w:r>
      <w:r w:rsidRPr="00800BBE">
        <w:t xml:space="preserve">, </w:t>
      </w:r>
      <w:r>
        <w:t xml:space="preserve">then show error message </w:t>
      </w:r>
      <w:r w:rsidRPr="00800BBE">
        <w:t>“</w:t>
      </w:r>
      <w:r w:rsidRPr="009F1394">
        <w:rPr>
          <w:b/>
        </w:rPr>
        <w:t>Email must contains @</w:t>
      </w:r>
      <w:r w:rsidRPr="00800BBE">
        <w:t>”.</w:t>
      </w:r>
    </w:p>
    <w:p w14:paraId="21C677CA" w14:textId="77777777" w:rsidR="009F1394" w:rsidRPr="006B13C1" w:rsidRDefault="009F1394" w:rsidP="00E56614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r>
        <w:t>Email</w:t>
      </w:r>
      <w:r w:rsidRPr="00800BBE">
        <w:t xml:space="preserve"> </w:t>
      </w:r>
      <w:r>
        <w:rPr>
          <w:b/>
        </w:rPr>
        <w:t xml:space="preserve">not contains </w:t>
      </w:r>
      <w:r>
        <w:t>“</w:t>
      </w:r>
      <w:r w:rsidR="00333837">
        <w:rPr>
          <w:b/>
        </w:rPr>
        <w:t>.com</w:t>
      </w:r>
      <w:r>
        <w:t>”</w:t>
      </w:r>
      <w:r w:rsidRPr="00800BBE">
        <w:t xml:space="preserve">, </w:t>
      </w:r>
      <w:r>
        <w:t xml:space="preserve">then show error message </w:t>
      </w:r>
      <w:r w:rsidRPr="00800BBE">
        <w:t>“</w:t>
      </w:r>
      <w:r w:rsidRPr="009F1394">
        <w:rPr>
          <w:b/>
        </w:rPr>
        <w:t xml:space="preserve">Email must contains </w:t>
      </w:r>
      <w:r w:rsidR="00B451E8">
        <w:rPr>
          <w:b/>
        </w:rPr>
        <w:t>.com</w:t>
      </w:r>
      <w:r w:rsidRPr="00800BBE">
        <w:t>”.</w:t>
      </w:r>
    </w:p>
    <w:p w14:paraId="55EE476A" w14:textId="74F16447" w:rsidR="00D052FC" w:rsidRPr="00211351" w:rsidRDefault="00D052FC" w:rsidP="00E56614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r>
        <w:t>u</w:t>
      </w:r>
      <w:r w:rsidRPr="00AF5132">
        <w:t>sername</w:t>
      </w:r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r>
        <w:rPr>
          <w:b/>
        </w:rPr>
        <w:t xml:space="preserve">Username </w:t>
      </w:r>
      <w:r w:rsidR="005876B9">
        <w:rPr>
          <w:b/>
        </w:rPr>
        <w:t>must be filled</w:t>
      </w:r>
      <w:r w:rsidRPr="00800BBE">
        <w:t>”.</w:t>
      </w:r>
    </w:p>
    <w:p w14:paraId="31368ED7" w14:textId="77777777" w:rsidR="00D052FC" w:rsidRPr="00800BBE" w:rsidRDefault="00D052FC" w:rsidP="00E56614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>
        <w:t>If username</w:t>
      </w:r>
      <w:r>
        <w:rPr>
          <w:b/>
        </w:rPr>
        <w:t xml:space="preserve"> length</w:t>
      </w:r>
      <w:r>
        <w:t xml:space="preserve"> is </w:t>
      </w:r>
      <w:r>
        <w:rPr>
          <w:b/>
        </w:rPr>
        <w:t>more than 20 or less than 5 characters</w:t>
      </w:r>
      <w:r>
        <w:t>, then show error message “</w:t>
      </w:r>
      <w:r w:rsidRPr="00211351">
        <w:rPr>
          <w:b/>
        </w:rPr>
        <w:t>Username cannot be more than 20 characters or less than 5 characters</w:t>
      </w:r>
      <w:r>
        <w:t>”.</w:t>
      </w:r>
    </w:p>
    <w:p w14:paraId="1512A613" w14:textId="1AB293AA" w:rsidR="00D052FC" w:rsidRPr="0038023F" w:rsidRDefault="00D052FC" w:rsidP="00E56614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>
        <w:t>If p</w:t>
      </w:r>
      <w:r w:rsidRPr="00AF5132">
        <w:t>assword</w:t>
      </w:r>
      <w:r>
        <w:t xml:space="preserve"> is </w:t>
      </w:r>
      <w:r w:rsidRPr="00AF5132">
        <w:rPr>
          <w:b/>
        </w:rPr>
        <w:t>empty</w:t>
      </w:r>
      <w:r>
        <w:t>, then show error message “</w:t>
      </w:r>
      <w:r>
        <w:rPr>
          <w:b/>
        </w:rPr>
        <w:t xml:space="preserve">Password </w:t>
      </w:r>
      <w:r w:rsidR="005876B9">
        <w:rPr>
          <w:b/>
        </w:rPr>
        <w:t>must be filled</w:t>
      </w:r>
      <w:r>
        <w:t>”.</w:t>
      </w:r>
    </w:p>
    <w:p w14:paraId="0779E3D3" w14:textId="77777777" w:rsidR="00D052FC" w:rsidRPr="00B5487C" w:rsidRDefault="00D052FC" w:rsidP="00E56614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>
        <w:t>If password</w:t>
      </w:r>
      <w:r>
        <w:rPr>
          <w:b/>
        </w:rPr>
        <w:t xml:space="preserve"> length</w:t>
      </w:r>
      <w:r>
        <w:t xml:space="preserve"> is </w:t>
      </w:r>
      <w:r>
        <w:rPr>
          <w:b/>
        </w:rPr>
        <w:t>more than 20 or less than 5 characters</w:t>
      </w:r>
      <w:r>
        <w:t>, then show error message “</w:t>
      </w:r>
      <w:r>
        <w:rPr>
          <w:b/>
        </w:rPr>
        <w:t>Password</w:t>
      </w:r>
      <w:r w:rsidRPr="00211351">
        <w:rPr>
          <w:b/>
        </w:rPr>
        <w:t xml:space="preserve"> cannot be more than 20 characters or less than 5 characters</w:t>
      </w:r>
      <w:r>
        <w:t>”.</w:t>
      </w:r>
    </w:p>
    <w:p w14:paraId="3C616FDF" w14:textId="6185678A" w:rsidR="00B5487C" w:rsidRPr="0021176D" w:rsidRDefault="00B5487C" w:rsidP="00B5487C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>
        <w:t xml:space="preserve">If there is no more problem, than generate the new ID with </w:t>
      </w:r>
      <w:r>
        <w:rPr>
          <w:b/>
        </w:rPr>
        <w:t>OJ</w:t>
      </w:r>
      <w:r w:rsidRPr="004635BB">
        <w:rPr>
          <w:b/>
        </w:rPr>
        <w:t>XXX</w:t>
      </w:r>
      <w:r>
        <w:t xml:space="preserve"> where X is the number and starts from 1 and continue.</w:t>
      </w:r>
    </w:p>
    <w:p w14:paraId="010D8978" w14:textId="5A9190D7" w:rsidR="00B5487C" w:rsidRDefault="00B5487C" w:rsidP="00B5487C">
      <w:pPr>
        <w:pStyle w:val="ListParagraph"/>
        <w:ind w:left="1134"/>
        <w:jc w:val="both"/>
      </w:pPr>
      <w:r>
        <w:t>Example: If Number is 1 then the ID will be OJ001</w:t>
      </w:r>
    </w:p>
    <w:p w14:paraId="7F5F70B2" w14:textId="308A9D40" w:rsidR="00B5487C" w:rsidRPr="00C82E38" w:rsidRDefault="00B5487C" w:rsidP="00B5487C">
      <w:pPr>
        <w:pStyle w:val="ListParagraph"/>
        <w:ind w:left="1134"/>
        <w:jc w:val="both"/>
        <w:rPr>
          <w:b/>
        </w:rPr>
      </w:pPr>
      <w:r>
        <w:tab/>
        <w:t xml:space="preserve">           If Number is 100 then the ID will be OJ100</w:t>
      </w:r>
    </w:p>
    <w:p w14:paraId="44C1BE42" w14:textId="50BF5DD7" w:rsidR="00730EEA" w:rsidRPr="00BB5C22" w:rsidRDefault="00730EEA" w:rsidP="00005B1D">
      <w:pPr>
        <w:pStyle w:val="ListParagraph"/>
        <w:spacing w:after="200" w:line="276" w:lineRule="auto"/>
        <w:ind w:left="0"/>
        <w:jc w:val="both"/>
      </w:pPr>
    </w:p>
    <w:p w14:paraId="57ACC10B" w14:textId="77777777" w:rsidR="00953085" w:rsidRDefault="00953085" w:rsidP="00953085">
      <w:pPr>
        <w:pStyle w:val="ListParagraph"/>
        <w:numPr>
          <w:ilvl w:val="3"/>
          <w:numId w:val="2"/>
        </w:numPr>
        <w:tabs>
          <w:tab w:val="clear" w:pos="2880"/>
        </w:tabs>
        <w:ind w:left="360"/>
        <w:rPr>
          <w:b/>
        </w:rPr>
      </w:pPr>
      <w:r>
        <w:rPr>
          <w:b/>
        </w:rPr>
        <w:lastRenderedPageBreak/>
        <w:t xml:space="preserve">Master </w:t>
      </w:r>
      <w:r w:rsidR="001853BD">
        <w:rPr>
          <w:b/>
        </w:rPr>
        <w:t>Customer</w:t>
      </w:r>
      <w:r w:rsidR="00B841F5">
        <w:rPr>
          <w:b/>
        </w:rPr>
        <w:t xml:space="preserve"> Form(Admin Menu</w:t>
      </w:r>
      <w:r>
        <w:rPr>
          <w:b/>
        </w:rPr>
        <w:t>)</w:t>
      </w:r>
    </w:p>
    <w:p w14:paraId="19769F63" w14:textId="77777777" w:rsidR="00953085" w:rsidRDefault="00953085" w:rsidP="002069CC">
      <w:pPr>
        <w:tabs>
          <w:tab w:val="left" w:pos="990"/>
        </w:tabs>
        <w:jc w:val="both"/>
        <w:rPr>
          <w:noProof/>
          <w:lang w:eastAsia="en-US"/>
        </w:rPr>
      </w:pPr>
    </w:p>
    <w:p w14:paraId="76CD4B04" w14:textId="77777777" w:rsidR="00953085" w:rsidRDefault="009D6614" w:rsidP="00953085">
      <w:pPr>
        <w:tabs>
          <w:tab w:val="left" w:pos="990"/>
        </w:tabs>
        <w:ind w:left="360"/>
        <w:jc w:val="center"/>
        <w:rPr>
          <w:b/>
        </w:rPr>
      </w:pPr>
      <w:r w:rsidRPr="00D62A9C">
        <w:rPr>
          <w:b/>
          <w:noProof/>
          <w:lang w:eastAsia="en-US"/>
        </w:rPr>
        <w:drawing>
          <wp:inline distT="0" distB="0" distL="0" distR="0" wp14:anchorId="7406BD1C" wp14:editId="4191D049">
            <wp:extent cx="5518150" cy="3551555"/>
            <wp:effectExtent l="19050" t="19050" r="25400" b="1079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85" t="23140" r="27869" b="26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5515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C3BF2E" w14:textId="77777777" w:rsidR="00953085" w:rsidRDefault="00953085" w:rsidP="00953085">
      <w:pPr>
        <w:tabs>
          <w:tab w:val="left" w:pos="360"/>
          <w:tab w:val="left" w:pos="990"/>
        </w:tabs>
        <w:ind w:left="360"/>
        <w:jc w:val="center"/>
        <w:rPr>
          <w:b/>
        </w:rPr>
      </w:pPr>
      <w:r w:rsidRPr="003210F4">
        <w:rPr>
          <w:i/>
          <w:sz w:val="18"/>
        </w:rPr>
        <w:t xml:space="preserve">If </w:t>
      </w:r>
      <w:r>
        <w:rPr>
          <w:i/>
          <w:sz w:val="18"/>
        </w:rPr>
        <w:t xml:space="preserve">there is no </w:t>
      </w:r>
      <w:r w:rsidR="003550D2">
        <w:rPr>
          <w:i/>
          <w:sz w:val="18"/>
        </w:rPr>
        <w:t>customer</w:t>
      </w:r>
      <w:r>
        <w:rPr>
          <w:i/>
          <w:sz w:val="18"/>
        </w:rPr>
        <w:t xml:space="preserve"> selected</w:t>
      </w:r>
    </w:p>
    <w:p w14:paraId="1A63EDD4" w14:textId="77777777" w:rsidR="00953085" w:rsidRDefault="00953085" w:rsidP="00B5487C">
      <w:pPr>
        <w:tabs>
          <w:tab w:val="left" w:pos="990"/>
        </w:tabs>
        <w:rPr>
          <w:noProof/>
          <w:lang w:eastAsia="en-US"/>
        </w:rPr>
      </w:pPr>
    </w:p>
    <w:p w14:paraId="06A79BD6" w14:textId="77777777" w:rsidR="00953085" w:rsidRDefault="00D13D85" w:rsidP="00953085">
      <w:pPr>
        <w:tabs>
          <w:tab w:val="left" w:pos="990"/>
        </w:tabs>
        <w:ind w:left="360"/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11F056C4" wp14:editId="4C3D534D">
            <wp:extent cx="5495544" cy="3591178"/>
            <wp:effectExtent l="19050" t="19050" r="9906" b="28322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28142" t="22590" r="28004" b="26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44" cy="35911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C6E3B7" w14:textId="57CBFDFC" w:rsidR="00953085" w:rsidRDefault="00953085" w:rsidP="002069CC">
      <w:pPr>
        <w:tabs>
          <w:tab w:val="left" w:pos="360"/>
          <w:tab w:val="left" w:pos="990"/>
        </w:tabs>
        <w:ind w:left="360"/>
        <w:jc w:val="center"/>
        <w:rPr>
          <w:b/>
        </w:rPr>
      </w:pPr>
      <w:r w:rsidRPr="003210F4">
        <w:rPr>
          <w:i/>
          <w:sz w:val="18"/>
        </w:rPr>
        <w:t xml:space="preserve">If </w:t>
      </w:r>
      <w:r>
        <w:rPr>
          <w:i/>
          <w:sz w:val="18"/>
        </w:rPr>
        <w:t xml:space="preserve">the </w:t>
      </w:r>
      <w:r w:rsidR="001D0C04">
        <w:rPr>
          <w:i/>
          <w:sz w:val="18"/>
        </w:rPr>
        <w:t>customer</w:t>
      </w:r>
      <w:r>
        <w:rPr>
          <w:i/>
          <w:sz w:val="18"/>
        </w:rPr>
        <w:t xml:space="preserve"> has been selected</w:t>
      </w:r>
    </w:p>
    <w:p w14:paraId="7B1ABF0A" w14:textId="77777777" w:rsidR="00953085" w:rsidRDefault="00953085" w:rsidP="00953085">
      <w:pPr>
        <w:ind w:left="360"/>
        <w:jc w:val="both"/>
      </w:pPr>
      <w:r w:rsidRPr="00321C4B">
        <w:rPr>
          <w:b/>
        </w:rPr>
        <w:lastRenderedPageBreak/>
        <w:t>Components</w:t>
      </w:r>
      <w:r>
        <w:t>:</w:t>
      </w:r>
    </w:p>
    <w:p w14:paraId="4C1FE17C" w14:textId="77777777" w:rsidR="00953085" w:rsidRPr="00D4059A" w:rsidRDefault="00953085" w:rsidP="0095308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>
        <w:rPr>
          <w:b/>
        </w:rPr>
        <w:t>Label</w:t>
      </w:r>
      <w:r>
        <w:t xml:space="preserve"> for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Email, Username, and Password.</w:t>
      </w:r>
    </w:p>
    <w:p w14:paraId="7E1A3FD0" w14:textId="77777777" w:rsidR="00953085" w:rsidRPr="00D4059A" w:rsidRDefault="00953085" w:rsidP="0095308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 w:rsidRPr="00D4059A">
        <w:rPr>
          <w:b/>
        </w:rPr>
        <w:t>DataGridView</w:t>
      </w:r>
      <w:proofErr w:type="spellEnd"/>
      <w:r>
        <w:t xml:space="preserve"> to show data from</w:t>
      </w:r>
      <w:r w:rsidRPr="00D4059A">
        <w:rPr>
          <w:b/>
        </w:rPr>
        <w:t xml:space="preserve"> </w:t>
      </w:r>
      <w:r>
        <w:rPr>
          <w:b/>
        </w:rPr>
        <w:t>User</w:t>
      </w:r>
      <w:r w:rsidRPr="00D4059A">
        <w:rPr>
          <w:b/>
        </w:rPr>
        <w:t xml:space="preserve"> </w:t>
      </w:r>
      <w:r>
        <w:t>tabl</w:t>
      </w:r>
      <w:r w:rsidRPr="007D01E7">
        <w:t>e</w:t>
      </w:r>
      <w:r>
        <w:t xml:space="preserve"> where the </w:t>
      </w:r>
      <w:r>
        <w:rPr>
          <w:b/>
        </w:rPr>
        <w:t xml:space="preserve">Role </w:t>
      </w:r>
      <w:r>
        <w:t>is “</w:t>
      </w:r>
      <w:r w:rsidR="00DE6B4F">
        <w:rPr>
          <w:b/>
        </w:rPr>
        <w:t>USR</w:t>
      </w:r>
      <w:r>
        <w:t>”.</w:t>
      </w:r>
    </w:p>
    <w:p w14:paraId="500F12BC" w14:textId="77777777" w:rsidR="00953085" w:rsidRPr="00CA7D52" w:rsidRDefault="00953085" w:rsidP="0095308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>
        <w:rPr>
          <w:b/>
        </w:rPr>
        <w:t xml:space="preserve">Button </w:t>
      </w:r>
      <w:r>
        <w:t>for Insert, Update, Delete, Update, Save, and Cancel.</w:t>
      </w:r>
    </w:p>
    <w:p w14:paraId="6D4EA005" w14:textId="77777777" w:rsidR="00953085" w:rsidRPr="004A4107" w:rsidRDefault="00953085" w:rsidP="0095308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>
        <w:rPr>
          <w:b/>
        </w:rPr>
        <w:t>TextBox</w:t>
      </w:r>
      <w:proofErr w:type="spellEnd"/>
      <w:r>
        <w:t xml:space="preserve"> for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Email, Username, and Password.</w:t>
      </w:r>
    </w:p>
    <w:p w14:paraId="7C5DC4F7" w14:textId="77777777" w:rsidR="00953085" w:rsidRDefault="00953085" w:rsidP="00953085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Description:</w:t>
      </w:r>
    </w:p>
    <w:p w14:paraId="345A4053" w14:textId="77777777" w:rsidR="00953085" w:rsidRPr="00340685" w:rsidRDefault="00953085" w:rsidP="0095308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>
        <w:t>The Initial state of form:</w:t>
      </w:r>
    </w:p>
    <w:p w14:paraId="05628F17" w14:textId="77777777" w:rsidR="00953085" w:rsidRPr="00DE07C1" w:rsidRDefault="00953085" w:rsidP="00953085">
      <w:pPr>
        <w:pStyle w:val="ListParagraph"/>
        <w:numPr>
          <w:ilvl w:val="0"/>
          <w:numId w:val="26"/>
        </w:numPr>
        <w:tabs>
          <w:tab w:val="left" w:pos="720"/>
        </w:tabs>
        <w:ind w:left="990" w:hanging="270"/>
        <w:jc w:val="both"/>
        <w:rPr>
          <w:b/>
        </w:rPr>
      </w:pPr>
      <w:r w:rsidRPr="00244F32">
        <w:rPr>
          <w:b/>
        </w:rPr>
        <w:t>Maximize</w:t>
      </w:r>
      <w:r>
        <w:rPr>
          <w:b/>
        </w:rPr>
        <w:t xml:space="preserve"> </w:t>
      </w:r>
      <w:r>
        <w:t xml:space="preserve">control box is </w:t>
      </w:r>
      <w:r w:rsidRPr="00381741">
        <w:rPr>
          <w:b/>
        </w:rPr>
        <w:t>disable</w:t>
      </w:r>
      <w:r>
        <w:rPr>
          <w:b/>
        </w:rPr>
        <w:t>.</w:t>
      </w:r>
    </w:p>
    <w:p w14:paraId="31181E27" w14:textId="77777777" w:rsidR="00953085" w:rsidRPr="00340685" w:rsidRDefault="00953085" w:rsidP="00953085">
      <w:pPr>
        <w:pStyle w:val="ListParagraph"/>
        <w:numPr>
          <w:ilvl w:val="4"/>
          <w:numId w:val="3"/>
        </w:numPr>
        <w:tabs>
          <w:tab w:val="left" w:pos="990"/>
        </w:tabs>
        <w:jc w:val="both"/>
        <w:rPr>
          <w:b/>
        </w:rPr>
      </w:pPr>
      <w:proofErr w:type="spellStart"/>
      <w:r w:rsidRPr="00CF6044">
        <w:rPr>
          <w:b/>
        </w:rPr>
        <w:t>DataGridview</w:t>
      </w:r>
      <w:proofErr w:type="spellEnd"/>
      <w:r>
        <w:t xml:space="preserve"> for</w:t>
      </w:r>
      <w:r>
        <w:rPr>
          <w:b/>
        </w:rPr>
        <w:t xml:space="preserve"> </w:t>
      </w:r>
      <w:r>
        <w:t xml:space="preserve">show all data from </w:t>
      </w:r>
      <w:r>
        <w:rPr>
          <w:b/>
        </w:rPr>
        <w:t>User</w:t>
      </w:r>
      <w:r>
        <w:t xml:space="preserve"> table with </w:t>
      </w:r>
      <w:r w:rsidRPr="00284FDF">
        <w:t>“</w:t>
      </w:r>
      <w:r w:rsidR="00DE6B4F">
        <w:rPr>
          <w:b/>
        </w:rPr>
        <w:t>USR</w:t>
      </w:r>
      <w:r w:rsidRPr="00284FDF">
        <w:t>”</w:t>
      </w:r>
      <w:r>
        <w:t xml:space="preserve"> role.</w:t>
      </w:r>
    </w:p>
    <w:p w14:paraId="05498BDF" w14:textId="77777777" w:rsidR="00953085" w:rsidRPr="0085079E" w:rsidRDefault="00953085" w:rsidP="00953085">
      <w:pPr>
        <w:pStyle w:val="ListParagraph"/>
        <w:numPr>
          <w:ilvl w:val="4"/>
          <w:numId w:val="3"/>
        </w:numPr>
        <w:tabs>
          <w:tab w:val="left" w:pos="990"/>
        </w:tabs>
        <w:jc w:val="both"/>
        <w:rPr>
          <w:b/>
          <w:u w:val="single"/>
        </w:rPr>
      </w:pPr>
      <w:r w:rsidRPr="00212E39">
        <w:rPr>
          <w:b/>
        </w:rPr>
        <w:t>All Buttons</w:t>
      </w:r>
      <w:r>
        <w:rPr>
          <w:b/>
        </w:rPr>
        <w:t xml:space="preserve"> </w:t>
      </w:r>
      <w:r>
        <w:t xml:space="preserve">is </w:t>
      </w:r>
      <w:r>
        <w:rPr>
          <w:b/>
        </w:rPr>
        <w:t>enable except Save and Cancel</w:t>
      </w:r>
      <w:r>
        <w:t xml:space="preserve"> button.</w:t>
      </w:r>
    </w:p>
    <w:p w14:paraId="7187AB59" w14:textId="77777777" w:rsidR="00953085" w:rsidRPr="00D02A6E" w:rsidRDefault="00953085" w:rsidP="006571AF">
      <w:pPr>
        <w:pStyle w:val="ListParagraph"/>
        <w:numPr>
          <w:ilvl w:val="4"/>
          <w:numId w:val="3"/>
        </w:numPr>
        <w:tabs>
          <w:tab w:val="left" w:pos="990"/>
        </w:tabs>
        <w:jc w:val="both"/>
        <w:rPr>
          <w:b/>
        </w:rPr>
      </w:pPr>
      <w:r>
        <w:rPr>
          <w:b/>
        </w:rPr>
        <w:t xml:space="preserve">All Fields </w:t>
      </w:r>
      <w:r>
        <w:t xml:space="preserve">is </w:t>
      </w:r>
      <w:r>
        <w:rPr>
          <w:b/>
        </w:rPr>
        <w:t>blank.</w:t>
      </w:r>
    </w:p>
    <w:p w14:paraId="7CC55E27" w14:textId="77777777" w:rsidR="00953085" w:rsidRDefault="00953085" w:rsidP="0095308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>If</w:t>
      </w:r>
      <w:r w:rsidRPr="00BF3716">
        <w:t xml:space="preserve"> </w:t>
      </w:r>
      <w:proofErr w:type="spellStart"/>
      <w:r>
        <w:rPr>
          <w:b/>
        </w:rPr>
        <w:t>DataGridView</w:t>
      </w:r>
      <w:proofErr w:type="spellEnd"/>
      <w:r>
        <w:t xml:space="preserve"> is clicked, then display the data from </w:t>
      </w:r>
      <w:proofErr w:type="spellStart"/>
      <w:r>
        <w:rPr>
          <w:b/>
        </w:rPr>
        <w:t>DataGridView</w:t>
      </w:r>
      <w:proofErr w:type="spellEnd"/>
      <w:r>
        <w:t xml:space="preserve"> to </w:t>
      </w:r>
      <w:r w:rsidRPr="00300A61">
        <w:rPr>
          <w:b/>
        </w:rPr>
        <w:t>fields</w:t>
      </w:r>
      <w:r>
        <w:rPr>
          <w:b/>
        </w:rPr>
        <w:t xml:space="preserve"> </w:t>
      </w:r>
      <w:r>
        <w:t>in form</w:t>
      </w:r>
    </w:p>
    <w:p w14:paraId="3ABA02DE" w14:textId="77777777" w:rsidR="00953085" w:rsidRPr="00600008" w:rsidRDefault="00953085" w:rsidP="0095308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Update</w:t>
      </w:r>
      <w:r>
        <w:t xml:space="preserve"> </w:t>
      </w:r>
      <w:r>
        <w:rPr>
          <w:b/>
        </w:rPr>
        <w:t>B</w:t>
      </w:r>
      <w:r w:rsidRPr="00BB5C22">
        <w:rPr>
          <w:b/>
        </w:rPr>
        <w:t>utton</w:t>
      </w:r>
      <w:r>
        <w:t xml:space="preserve"> is clicked, then </w:t>
      </w:r>
      <w:r w:rsidRPr="004375D9">
        <w:rPr>
          <w:b/>
        </w:rPr>
        <w:t>enable</w:t>
      </w:r>
      <w:r>
        <w:t xml:space="preserve"> the </w:t>
      </w:r>
      <w:r>
        <w:rPr>
          <w:b/>
        </w:rPr>
        <w:t>Save</w:t>
      </w:r>
      <w:r>
        <w:t xml:space="preserve">, </w:t>
      </w:r>
      <w:r>
        <w:rPr>
          <w:b/>
        </w:rPr>
        <w:t xml:space="preserve">Cancel Button </w:t>
      </w:r>
      <w:r>
        <w:t xml:space="preserve">and </w:t>
      </w:r>
      <w:r>
        <w:rPr>
          <w:b/>
        </w:rPr>
        <w:t xml:space="preserve">disable </w:t>
      </w:r>
      <w:r>
        <w:t xml:space="preserve">the </w:t>
      </w:r>
      <w:r>
        <w:rPr>
          <w:b/>
        </w:rPr>
        <w:t>Insert</w:t>
      </w:r>
      <w:r>
        <w:t xml:space="preserve">, </w:t>
      </w:r>
      <w:r>
        <w:rPr>
          <w:b/>
        </w:rPr>
        <w:t>Update</w:t>
      </w:r>
      <w:r>
        <w:t xml:space="preserve">, and </w:t>
      </w:r>
      <w:r>
        <w:rPr>
          <w:b/>
        </w:rPr>
        <w:t>Delete Button</w:t>
      </w:r>
    </w:p>
    <w:p w14:paraId="0D0CCC81" w14:textId="77777777" w:rsidR="00953085" w:rsidRDefault="00953085" w:rsidP="0095308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Insert</w:t>
      </w:r>
      <w:r>
        <w:t xml:space="preserve"> </w:t>
      </w:r>
      <w:r>
        <w:rPr>
          <w:b/>
        </w:rPr>
        <w:t>B</w:t>
      </w:r>
      <w:r w:rsidRPr="00BB5C22">
        <w:rPr>
          <w:b/>
        </w:rPr>
        <w:t>utton</w:t>
      </w:r>
      <w:r>
        <w:t xml:space="preserve"> is clicked, then </w:t>
      </w:r>
      <w:r w:rsidRPr="004375D9">
        <w:rPr>
          <w:b/>
        </w:rPr>
        <w:t>enable</w:t>
      </w:r>
      <w:r>
        <w:t xml:space="preserve"> the </w:t>
      </w:r>
      <w:r>
        <w:rPr>
          <w:b/>
        </w:rPr>
        <w:t>Save</w:t>
      </w:r>
      <w:r>
        <w:t xml:space="preserve">, </w:t>
      </w:r>
      <w:r>
        <w:rPr>
          <w:b/>
        </w:rPr>
        <w:t xml:space="preserve">Cancel Button </w:t>
      </w:r>
      <w:r>
        <w:t xml:space="preserve">and </w:t>
      </w:r>
      <w:r>
        <w:rPr>
          <w:b/>
        </w:rPr>
        <w:t xml:space="preserve">disable </w:t>
      </w:r>
      <w:r>
        <w:t xml:space="preserve">the </w:t>
      </w:r>
      <w:r>
        <w:rPr>
          <w:b/>
        </w:rPr>
        <w:t>Insert</w:t>
      </w:r>
      <w:r>
        <w:t xml:space="preserve">, </w:t>
      </w:r>
      <w:r>
        <w:rPr>
          <w:b/>
        </w:rPr>
        <w:t>Update</w:t>
      </w:r>
      <w:r>
        <w:t xml:space="preserve">, and </w:t>
      </w:r>
      <w:r>
        <w:rPr>
          <w:b/>
        </w:rPr>
        <w:t>Delete Button</w:t>
      </w:r>
      <w:r w:rsidRPr="00BB5C22">
        <w:t xml:space="preserve"> </w:t>
      </w:r>
    </w:p>
    <w:p w14:paraId="3F0E19C6" w14:textId="77777777" w:rsidR="00953085" w:rsidRDefault="00953085" w:rsidP="0095308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Delete</w:t>
      </w:r>
      <w:r>
        <w:t xml:space="preserve"> </w:t>
      </w:r>
      <w:r>
        <w:rPr>
          <w:b/>
        </w:rPr>
        <w:t>B</w:t>
      </w:r>
      <w:r w:rsidRPr="00BB5C22">
        <w:rPr>
          <w:b/>
        </w:rPr>
        <w:t>utton</w:t>
      </w:r>
      <w:r>
        <w:t xml:space="preserve"> is clicked, then </w:t>
      </w:r>
      <w:r>
        <w:rPr>
          <w:b/>
        </w:rPr>
        <w:t xml:space="preserve">delete </w:t>
      </w:r>
      <w:r>
        <w:t xml:space="preserve">the selected </w:t>
      </w:r>
      <w:proofErr w:type="spellStart"/>
      <w:r>
        <w:t>Ojek</w:t>
      </w:r>
      <w:proofErr w:type="spellEnd"/>
      <w:r>
        <w:t xml:space="preserve"> from </w:t>
      </w:r>
      <w:r>
        <w:rPr>
          <w:b/>
        </w:rPr>
        <w:t>User</w:t>
      </w:r>
      <w:r>
        <w:t xml:space="preserve"> table</w:t>
      </w:r>
    </w:p>
    <w:p w14:paraId="1AFFA184" w14:textId="77777777" w:rsidR="00953085" w:rsidRDefault="00953085" w:rsidP="0095308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Save Button</w:t>
      </w:r>
      <w:r>
        <w:t xml:space="preserve"> is clicked, and the previous button is </w:t>
      </w:r>
      <w:r>
        <w:rPr>
          <w:b/>
        </w:rPr>
        <w:t>Insert</w:t>
      </w:r>
      <w:r>
        <w:t xml:space="preserve"> then insert </w:t>
      </w:r>
      <w:r w:rsidRPr="00D4115D">
        <w:rPr>
          <w:b/>
        </w:rPr>
        <w:t>all data</w:t>
      </w:r>
      <w:r>
        <w:t xml:space="preserve"> from </w:t>
      </w:r>
      <w:r w:rsidRPr="00D4115D">
        <w:rPr>
          <w:b/>
        </w:rPr>
        <w:t>fields</w:t>
      </w:r>
      <w:r>
        <w:rPr>
          <w:b/>
        </w:rPr>
        <w:t xml:space="preserve"> </w:t>
      </w:r>
      <w:r>
        <w:t xml:space="preserve">in form into </w:t>
      </w:r>
      <w:r>
        <w:rPr>
          <w:b/>
        </w:rPr>
        <w:t>User</w:t>
      </w:r>
      <w:r>
        <w:t xml:space="preserve"> table</w:t>
      </w:r>
      <w:r w:rsidR="00C82E38">
        <w:t xml:space="preserve"> with “</w:t>
      </w:r>
      <w:r w:rsidR="00C82E38" w:rsidRPr="00C82E38">
        <w:rPr>
          <w:b/>
        </w:rPr>
        <w:t>USR</w:t>
      </w:r>
      <w:r w:rsidR="00C82E38">
        <w:t>” role</w:t>
      </w:r>
      <w:r>
        <w:t xml:space="preserve">. After that return the </w:t>
      </w:r>
      <w:r>
        <w:rPr>
          <w:b/>
        </w:rPr>
        <w:t>form</w:t>
      </w:r>
      <w:r>
        <w:t xml:space="preserve"> to </w:t>
      </w:r>
      <w:r w:rsidR="000B7776">
        <w:t>its</w:t>
      </w:r>
      <w:r>
        <w:t xml:space="preserve"> </w:t>
      </w:r>
      <w:r>
        <w:rPr>
          <w:b/>
        </w:rPr>
        <w:t>Initial State</w:t>
      </w:r>
      <w:r>
        <w:t>.</w:t>
      </w:r>
    </w:p>
    <w:p w14:paraId="6BAB94D4" w14:textId="6CCA3D9C" w:rsidR="001507FC" w:rsidRPr="001507FC" w:rsidRDefault="00953085" w:rsidP="001507FC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  <w:rPr>
          <w:b/>
        </w:rPr>
      </w:pPr>
      <w:r>
        <w:t xml:space="preserve">If </w:t>
      </w:r>
      <w:r>
        <w:rPr>
          <w:b/>
        </w:rPr>
        <w:t>Save Button</w:t>
      </w:r>
      <w:r>
        <w:t xml:space="preserve"> is clicked, and the previous button is </w:t>
      </w:r>
      <w:r>
        <w:rPr>
          <w:b/>
        </w:rPr>
        <w:t>Update</w:t>
      </w:r>
      <w:r>
        <w:t xml:space="preserve"> then update the selected </w:t>
      </w:r>
      <w:r w:rsidR="002069CC" w:rsidRPr="009B5D9A">
        <w:rPr>
          <w:b/>
        </w:rPr>
        <w:t>user</w:t>
      </w:r>
      <w:r w:rsidR="002069CC">
        <w:t xml:space="preserve"> with</w:t>
      </w:r>
      <w:r w:rsidR="002069CC" w:rsidRPr="00D4115D">
        <w:rPr>
          <w:b/>
        </w:rPr>
        <w:t xml:space="preserve"> data</w:t>
      </w:r>
      <w:r w:rsidR="002069CC">
        <w:t xml:space="preserve"> from </w:t>
      </w:r>
      <w:r w:rsidR="002069CC" w:rsidRPr="00D4115D">
        <w:rPr>
          <w:b/>
        </w:rPr>
        <w:t>fields</w:t>
      </w:r>
      <w:r w:rsidR="002069CC">
        <w:rPr>
          <w:b/>
        </w:rPr>
        <w:t xml:space="preserve"> </w:t>
      </w:r>
      <w:r w:rsidR="002069CC">
        <w:t xml:space="preserve">in form and </w:t>
      </w:r>
      <w:r w:rsidR="002069CC">
        <w:rPr>
          <w:b/>
        </w:rPr>
        <w:t xml:space="preserve">apply </w:t>
      </w:r>
      <w:r w:rsidR="002069CC">
        <w:t xml:space="preserve">it to </w:t>
      </w:r>
      <w:r w:rsidR="001507FC">
        <w:rPr>
          <w:b/>
        </w:rPr>
        <w:t>User</w:t>
      </w:r>
      <w:r w:rsidR="002069CC">
        <w:t xml:space="preserve"> table</w:t>
      </w:r>
      <w:r>
        <w:t xml:space="preserve">. After that return the </w:t>
      </w:r>
      <w:r>
        <w:rPr>
          <w:b/>
        </w:rPr>
        <w:t>form</w:t>
      </w:r>
      <w:r>
        <w:t xml:space="preserve"> to </w:t>
      </w:r>
      <w:r w:rsidR="007B43CE">
        <w:t>its</w:t>
      </w:r>
      <w:r>
        <w:t xml:space="preserve"> </w:t>
      </w:r>
      <w:r>
        <w:rPr>
          <w:b/>
        </w:rPr>
        <w:t>Initial State</w:t>
      </w:r>
      <w:r>
        <w:t>.</w:t>
      </w:r>
    </w:p>
    <w:p w14:paraId="5484BCB5" w14:textId="3CCF31ED" w:rsidR="004D09C8" w:rsidRPr="004D09C8" w:rsidRDefault="00953085" w:rsidP="001507FC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  <w:rPr>
          <w:b/>
        </w:rPr>
      </w:pPr>
      <w:r>
        <w:t xml:space="preserve">If </w:t>
      </w:r>
      <w:r>
        <w:rPr>
          <w:b/>
        </w:rPr>
        <w:t>Cancel</w:t>
      </w:r>
      <w:r>
        <w:t xml:space="preserve"> </w:t>
      </w:r>
      <w:r>
        <w:rPr>
          <w:b/>
        </w:rPr>
        <w:t>Button</w:t>
      </w:r>
      <w:r>
        <w:t xml:space="preserve"> is clicked, then return the </w:t>
      </w:r>
      <w:r>
        <w:rPr>
          <w:b/>
        </w:rPr>
        <w:t>form</w:t>
      </w:r>
      <w:r>
        <w:t xml:space="preserve"> to </w:t>
      </w:r>
      <w:r w:rsidR="007B43CE">
        <w:t>its</w:t>
      </w:r>
      <w:r>
        <w:t xml:space="preserve"> </w:t>
      </w:r>
      <w:r>
        <w:rPr>
          <w:b/>
        </w:rPr>
        <w:t>Initial State</w:t>
      </w:r>
      <w:r>
        <w:t>.</w:t>
      </w:r>
    </w:p>
    <w:p w14:paraId="03485BB3" w14:textId="77777777" w:rsidR="00C97F1F" w:rsidRDefault="00C97F1F" w:rsidP="00C97F1F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Validation:</w:t>
      </w:r>
    </w:p>
    <w:p w14:paraId="09F2A3BE" w14:textId="77777777" w:rsidR="00C97F1F" w:rsidRPr="006773C9" w:rsidRDefault="00C97F1F" w:rsidP="00C97F1F">
      <w:pPr>
        <w:pStyle w:val="ListParagraph"/>
        <w:numPr>
          <w:ilvl w:val="0"/>
          <w:numId w:val="3"/>
        </w:numPr>
        <w:tabs>
          <w:tab w:val="left" w:pos="720"/>
        </w:tabs>
        <w:ind w:left="720"/>
        <w:jc w:val="both"/>
        <w:rPr>
          <w:b/>
        </w:rPr>
      </w:pPr>
      <w:r>
        <w:t xml:space="preserve">If </w:t>
      </w:r>
      <w:r>
        <w:rPr>
          <w:b/>
        </w:rPr>
        <w:t>Update Button</w:t>
      </w:r>
      <w:r>
        <w:t xml:space="preserve"> is clicked but there are no selected data yet, show error message “</w:t>
      </w:r>
      <w:r>
        <w:rPr>
          <w:b/>
        </w:rPr>
        <w:t>You must choose the user first</w:t>
      </w:r>
      <w:r>
        <w:t>”.</w:t>
      </w:r>
    </w:p>
    <w:p w14:paraId="3C806EF7" w14:textId="77777777" w:rsidR="00C97F1F" w:rsidRDefault="00C97F1F" w:rsidP="00C97F1F">
      <w:pPr>
        <w:pStyle w:val="ListParagraph"/>
        <w:numPr>
          <w:ilvl w:val="0"/>
          <w:numId w:val="3"/>
        </w:numPr>
        <w:tabs>
          <w:tab w:val="left" w:pos="720"/>
        </w:tabs>
        <w:ind w:firstLine="1710"/>
        <w:jc w:val="both"/>
      </w:pPr>
      <w:r>
        <w:t xml:space="preserve">When </w:t>
      </w:r>
      <w:r w:rsidRPr="00D052FC">
        <w:rPr>
          <w:b/>
        </w:rPr>
        <w:t>Save Button</w:t>
      </w:r>
      <w:r>
        <w:t xml:space="preserve"> is clicked, then validate :</w:t>
      </w:r>
    </w:p>
    <w:p w14:paraId="262DDA61" w14:textId="1C5313FD" w:rsidR="00C97F1F" w:rsidRPr="006B13C1" w:rsidRDefault="00C97F1F" w:rsidP="000C1803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proofErr w:type="spellStart"/>
      <w:r>
        <w:t>Firstname</w:t>
      </w:r>
      <w:proofErr w:type="spellEnd"/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proofErr w:type="spellStart"/>
      <w:r>
        <w:rPr>
          <w:b/>
        </w:rPr>
        <w:t>Firstname</w:t>
      </w:r>
      <w:proofErr w:type="spellEnd"/>
      <w:r>
        <w:rPr>
          <w:b/>
        </w:rPr>
        <w:t xml:space="preserve"> </w:t>
      </w:r>
      <w:r w:rsidR="005876B9">
        <w:rPr>
          <w:b/>
        </w:rPr>
        <w:t>must be filled</w:t>
      </w:r>
      <w:r w:rsidRPr="00800BBE">
        <w:t>”.</w:t>
      </w:r>
    </w:p>
    <w:p w14:paraId="481F91EE" w14:textId="4174BFF6" w:rsidR="00C97F1F" w:rsidRPr="00A72239" w:rsidRDefault="00C97F1F" w:rsidP="000C1803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proofErr w:type="spellStart"/>
      <w:r>
        <w:t>Lastname</w:t>
      </w:r>
      <w:proofErr w:type="spellEnd"/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proofErr w:type="spellStart"/>
      <w:r w:rsidRPr="00D3397B">
        <w:rPr>
          <w:b/>
        </w:rPr>
        <w:t>Lastname</w:t>
      </w:r>
      <w:proofErr w:type="spellEnd"/>
      <w:r w:rsidRPr="00800BBE">
        <w:t xml:space="preserve"> </w:t>
      </w:r>
      <w:r w:rsidR="005876B9">
        <w:rPr>
          <w:b/>
        </w:rPr>
        <w:t>must be filled</w:t>
      </w:r>
      <w:r w:rsidRPr="00800BBE">
        <w:t>”.</w:t>
      </w:r>
    </w:p>
    <w:p w14:paraId="7E2E375E" w14:textId="73FB34EC" w:rsidR="00C97F1F" w:rsidRPr="009F1394" w:rsidRDefault="00C97F1F" w:rsidP="000C1803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r>
        <w:t>Email</w:t>
      </w:r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r>
        <w:rPr>
          <w:b/>
        </w:rPr>
        <w:t>Email</w:t>
      </w:r>
      <w:r w:rsidRPr="00800BBE">
        <w:t xml:space="preserve"> </w:t>
      </w:r>
      <w:r w:rsidR="005876B9">
        <w:rPr>
          <w:b/>
        </w:rPr>
        <w:t>must be filled</w:t>
      </w:r>
      <w:r w:rsidRPr="00800BBE">
        <w:t>”.</w:t>
      </w:r>
    </w:p>
    <w:p w14:paraId="4E0EFE2B" w14:textId="77777777" w:rsidR="00C97F1F" w:rsidRPr="009F1394" w:rsidRDefault="00C97F1F" w:rsidP="000C1803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r>
        <w:t>Email</w:t>
      </w:r>
      <w:r w:rsidRPr="00800BBE">
        <w:t xml:space="preserve"> </w:t>
      </w:r>
      <w:r>
        <w:rPr>
          <w:b/>
        </w:rPr>
        <w:t xml:space="preserve">not contains </w:t>
      </w:r>
      <w:r>
        <w:t>“</w:t>
      </w:r>
      <w:r>
        <w:rPr>
          <w:b/>
        </w:rPr>
        <w:t>@</w:t>
      </w:r>
      <w:r>
        <w:t>”</w:t>
      </w:r>
      <w:r w:rsidRPr="00800BBE">
        <w:t xml:space="preserve">, </w:t>
      </w:r>
      <w:r>
        <w:t xml:space="preserve">then show error message </w:t>
      </w:r>
      <w:r w:rsidRPr="00800BBE">
        <w:t>“</w:t>
      </w:r>
      <w:r w:rsidRPr="009F1394">
        <w:rPr>
          <w:b/>
        </w:rPr>
        <w:t>Email must contains @</w:t>
      </w:r>
      <w:r w:rsidRPr="00800BBE">
        <w:t>”.</w:t>
      </w:r>
    </w:p>
    <w:p w14:paraId="30399C8D" w14:textId="77777777" w:rsidR="00C97F1F" w:rsidRPr="006B13C1" w:rsidRDefault="00C97F1F" w:rsidP="000C1803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r>
        <w:t>Email</w:t>
      </w:r>
      <w:r w:rsidRPr="00800BBE">
        <w:t xml:space="preserve"> </w:t>
      </w:r>
      <w:r>
        <w:rPr>
          <w:b/>
        </w:rPr>
        <w:t xml:space="preserve">not contains </w:t>
      </w:r>
      <w:r>
        <w:t>“</w:t>
      </w:r>
      <w:r>
        <w:rPr>
          <w:b/>
        </w:rPr>
        <w:t>.com</w:t>
      </w:r>
      <w:r>
        <w:t>”</w:t>
      </w:r>
      <w:r w:rsidRPr="00800BBE">
        <w:t xml:space="preserve">, </w:t>
      </w:r>
      <w:r>
        <w:t xml:space="preserve">then show error message </w:t>
      </w:r>
      <w:r w:rsidRPr="00800BBE">
        <w:t>“</w:t>
      </w:r>
      <w:r w:rsidRPr="009F1394">
        <w:rPr>
          <w:b/>
        </w:rPr>
        <w:t xml:space="preserve">Email must contains </w:t>
      </w:r>
      <w:r>
        <w:rPr>
          <w:b/>
        </w:rPr>
        <w:t>.com</w:t>
      </w:r>
      <w:r w:rsidRPr="00800BBE">
        <w:t>”.</w:t>
      </w:r>
    </w:p>
    <w:p w14:paraId="2D379A66" w14:textId="7B1F26B5" w:rsidR="00C97F1F" w:rsidRPr="00211351" w:rsidRDefault="00C97F1F" w:rsidP="000C1803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r>
        <w:t>u</w:t>
      </w:r>
      <w:r w:rsidRPr="00AF5132">
        <w:t>sername</w:t>
      </w:r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r>
        <w:rPr>
          <w:b/>
        </w:rPr>
        <w:t xml:space="preserve">Username </w:t>
      </w:r>
      <w:r w:rsidR="005876B9">
        <w:rPr>
          <w:b/>
        </w:rPr>
        <w:t>must be filled</w:t>
      </w:r>
      <w:r w:rsidRPr="00800BBE">
        <w:t>”.</w:t>
      </w:r>
    </w:p>
    <w:p w14:paraId="492B1857" w14:textId="77777777" w:rsidR="00C97F1F" w:rsidRPr="00800BBE" w:rsidRDefault="00C97F1F" w:rsidP="000C1803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>
        <w:t>If username</w:t>
      </w:r>
      <w:r>
        <w:rPr>
          <w:b/>
        </w:rPr>
        <w:t xml:space="preserve"> length</w:t>
      </w:r>
      <w:r>
        <w:t xml:space="preserve"> is </w:t>
      </w:r>
      <w:r>
        <w:rPr>
          <w:b/>
        </w:rPr>
        <w:t>more than 20 or less than 5 characters</w:t>
      </w:r>
      <w:r>
        <w:t>, then show error message “</w:t>
      </w:r>
      <w:r w:rsidRPr="00211351">
        <w:rPr>
          <w:b/>
        </w:rPr>
        <w:t>Username cannot be more than 20 characters or less than 5 characters</w:t>
      </w:r>
      <w:r>
        <w:t>”.</w:t>
      </w:r>
    </w:p>
    <w:p w14:paraId="1551A0EB" w14:textId="70D08DF6" w:rsidR="00C97F1F" w:rsidRPr="0038023F" w:rsidRDefault="00C97F1F" w:rsidP="000C1803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>
        <w:t>If p</w:t>
      </w:r>
      <w:r w:rsidRPr="00AF5132">
        <w:t>assword</w:t>
      </w:r>
      <w:r>
        <w:t xml:space="preserve"> is </w:t>
      </w:r>
      <w:r w:rsidRPr="00AF5132">
        <w:rPr>
          <w:b/>
        </w:rPr>
        <w:t>empty</w:t>
      </w:r>
      <w:r>
        <w:t>, then show error message “</w:t>
      </w:r>
      <w:r>
        <w:rPr>
          <w:b/>
        </w:rPr>
        <w:t xml:space="preserve">Password </w:t>
      </w:r>
      <w:r w:rsidR="005876B9">
        <w:rPr>
          <w:b/>
        </w:rPr>
        <w:t>must be filled</w:t>
      </w:r>
      <w:r>
        <w:t>”.</w:t>
      </w:r>
    </w:p>
    <w:p w14:paraId="77970CA4" w14:textId="77777777" w:rsidR="00C97F1F" w:rsidRPr="00B5487C" w:rsidRDefault="00C97F1F" w:rsidP="000C1803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>
        <w:t>If password</w:t>
      </w:r>
      <w:r>
        <w:rPr>
          <w:b/>
        </w:rPr>
        <w:t xml:space="preserve"> length</w:t>
      </w:r>
      <w:r>
        <w:t xml:space="preserve"> is </w:t>
      </w:r>
      <w:r>
        <w:rPr>
          <w:b/>
        </w:rPr>
        <w:t>more than 20 or less than 5 characters</w:t>
      </w:r>
      <w:r>
        <w:t>, then show error message “</w:t>
      </w:r>
      <w:r>
        <w:rPr>
          <w:b/>
        </w:rPr>
        <w:t>Password</w:t>
      </w:r>
      <w:r w:rsidRPr="00211351">
        <w:rPr>
          <w:b/>
        </w:rPr>
        <w:t xml:space="preserve"> cannot be more than 20 characters or less than 5 characters</w:t>
      </w:r>
      <w:r>
        <w:t>”.</w:t>
      </w:r>
    </w:p>
    <w:p w14:paraId="3DC57327" w14:textId="77777777" w:rsidR="00B5487C" w:rsidRPr="0021176D" w:rsidRDefault="00B5487C" w:rsidP="00B5487C">
      <w:pPr>
        <w:pStyle w:val="ListParagraph"/>
        <w:numPr>
          <w:ilvl w:val="4"/>
          <w:numId w:val="3"/>
        </w:numPr>
        <w:ind w:left="1134" w:hanging="324"/>
        <w:jc w:val="both"/>
        <w:rPr>
          <w:b/>
        </w:rPr>
      </w:pPr>
      <w:r>
        <w:t xml:space="preserve">If there is no more problem, than generate the new ID with </w:t>
      </w:r>
      <w:r>
        <w:rPr>
          <w:b/>
        </w:rPr>
        <w:t>US</w:t>
      </w:r>
      <w:r w:rsidRPr="004635BB">
        <w:rPr>
          <w:b/>
        </w:rPr>
        <w:t>XXX</w:t>
      </w:r>
      <w:r>
        <w:t xml:space="preserve"> where X is the number and starts from 1 and continue.</w:t>
      </w:r>
    </w:p>
    <w:p w14:paraId="5ADF799B" w14:textId="77777777" w:rsidR="00B5487C" w:rsidRDefault="00B5487C" w:rsidP="00B5487C">
      <w:pPr>
        <w:pStyle w:val="ListParagraph"/>
        <w:ind w:left="1134"/>
        <w:jc w:val="both"/>
      </w:pPr>
      <w:r>
        <w:t>Example: If Number is 1 then the ID will be US001</w:t>
      </w:r>
    </w:p>
    <w:p w14:paraId="4A49125D" w14:textId="77777777" w:rsidR="00B5487C" w:rsidRPr="00C82E38" w:rsidRDefault="00B5487C" w:rsidP="00B5487C">
      <w:pPr>
        <w:pStyle w:val="ListParagraph"/>
        <w:ind w:left="1134"/>
        <w:jc w:val="both"/>
        <w:rPr>
          <w:b/>
        </w:rPr>
      </w:pPr>
      <w:r>
        <w:tab/>
        <w:t xml:space="preserve">           If Number is 100 then the ID will be US100</w:t>
      </w:r>
    </w:p>
    <w:p w14:paraId="587FE6C8" w14:textId="77777777" w:rsidR="00B5487C" w:rsidRPr="004B5155" w:rsidRDefault="00B5487C" w:rsidP="00B5487C">
      <w:pPr>
        <w:pStyle w:val="ListParagraph"/>
        <w:ind w:left="990"/>
        <w:jc w:val="both"/>
        <w:rPr>
          <w:b/>
        </w:rPr>
      </w:pPr>
    </w:p>
    <w:p w14:paraId="3BA06A16" w14:textId="1FBA510A" w:rsidR="004B5155" w:rsidRPr="00B5487C" w:rsidRDefault="004B5155" w:rsidP="00B5487C">
      <w:pPr>
        <w:pStyle w:val="ListParagraph"/>
        <w:numPr>
          <w:ilvl w:val="0"/>
          <w:numId w:val="3"/>
        </w:numPr>
        <w:jc w:val="both"/>
        <w:rPr>
          <w:b/>
        </w:rPr>
      </w:pPr>
      <w:r>
        <w:t>10</w:t>
      </w:r>
    </w:p>
    <w:p w14:paraId="2EE5D16E" w14:textId="77777777" w:rsidR="004B5155" w:rsidRDefault="004B5155" w:rsidP="004B5155">
      <w:pPr>
        <w:pStyle w:val="ListParagraph"/>
        <w:numPr>
          <w:ilvl w:val="3"/>
          <w:numId w:val="2"/>
        </w:numPr>
        <w:tabs>
          <w:tab w:val="clear" w:pos="2880"/>
          <w:tab w:val="num" w:pos="360"/>
        </w:tabs>
        <w:ind w:hanging="2880"/>
        <w:rPr>
          <w:b/>
        </w:rPr>
      </w:pPr>
      <w:r>
        <w:rPr>
          <w:b/>
        </w:rPr>
        <w:lastRenderedPageBreak/>
        <w:t>Master Location Form (Admin Menu)</w:t>
      </w:r>
    </w:p>
    <w:p w14:paraId="41A03EAE" w14:textId="77777777" w:rsidR="004B5155" w:rsidRDefault="004B5155" w:rsidP="004B5155">
      <w:pPr>
        <w:pStyle w:val="ListParagraph"/>
        <w:ind w:left="2880"/>
        <w:rPr>
          <w:b/>
        </w:rPr>
      </w:pPr>
    </w:p>
    <w:p w14:paraId="3B916B42" w14:textId="77777777" w:rsidR="004B5155" w:rsidRDefault="00B51D0B" w:rsidP="004B5155">
      <w:pPr>
        <w:spacing w:after="200" w:line="276" w:lineRule="auto"/>
        <w:jc w:val="center"/>
        <w:rPr>
          <w:i/>
          <w:sz w:val="18"/>
        </w:rPr>
      </w:pPr>
      <w:r>
        <w:rPr>
          <w:i/>
          <w:noProof/>
          <w:sz w:val="18"/>
          <w:lang w:eastAsia="en-US"/>
        </w:rPr>
        <w:drawing>
          <wp:inline distT="0" distB="0" distL="0" distR="0" wp14:anchorId="67B1905B" wp14:editId="21FBD5AB">
            <wp:extent cx="2686050" cy="32766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5155">
        <w:rPr>
          <w:i/>
          <w:sz w:val="18"/>
        </w:rPr>
        <w:br/>
      </w:r>
      <w:r w:rsidR="004B5155" w:rsidRPr="003210F4">
        <w:rPr>
          <w:i/>
          <w:sz w:val="18"/>
        </w:rPr>
        <w:t xml:space="preserve">If </w:t>
      </w:r>
      <w:r w:rsidR="004B5155">
        <w:rPr>
          <w:i/>
          <w:sz w:val="18"/>
        </w:rPr>
        <w:t>there is no location selected</w:t>
      </w:r>
    </w:p>
    <w:p w14:paraId="54CC98D8" w14:textId="77777777" w:rsidR="004B5155" w:rsidRDefault="00B51D0B" w:rsidP="004B5155">
      <w:pPr>
        <w:spacing w:after="200" w:line="276" w:lineRule="auto"/>
        <w:jc w:val="center"/>
        <w:rPr>
          <w:i/>
          <w:sz w:val="18"/>
        </w:rPr>
      </w:pPr>
      <w:r>
        <w:rPr>
          <w:i/>
          <w:noProof/>
          <w:sz w:val="18"/>
          <w:lang w:eastAsia="en-US"/>
        </w:rPr>
        <w:drawing>
          <wp:inline distT="0" distB="0" distL="0" distR="0" wp14:anchorId="5540B618" wp14:editId="2E96A0AB">
            <wp:extent cx="2686050" cy="3276600"/>
            <wp:effectExtent l="19050" t="0" r="0" b="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5155" w:rsidRPr="004B5155">
        <w:rPr>
          <w:i/>
          <w:sz w:val="18"/>
        </w:rPr>
        <w:t xml:space="preserve"> </w:t>
      </w:r>
      <w:r w:rsidR="004B5155">
        <w:rPr>
          <w:i/>
          <w:sz w:val="18"/>
        </w:rPr>
        <w:br/>
      </w:r>
      <w:r w:rsidR="004B5155" w:rsidRPr="003210F4">
        <w:rPr>
          <w:i/>
          <w:sz w:val="18"/>
        </w:rPr>
        <w:t xml:space="preserve">If </w:t>
      </w:r>
      <w:r w:rsidR="004B5155">
        <w:rPr>
          <w:i/>
          <w:sz w:val="18"/>
        </w:rPr>
        <w:t>the location has been selected</w:t>
      </w:r>
    </w:p>
    <w:p w14:paraId="48107674" w14:textId="77777777" w:rsidR="00B11FF2" w:rsidRDefault="00B11FF2" w:rsidP="004B5155">
      <w:pPr>
        <w:ind w:left="360"/>
        <w:jc w:val="both"/>
        <w:rPr>
          <w:b/>
        </w:rPr>
      </w:pPr>
    </w:p>
    <w:p w14:paraId="3A9D0DC4" w14:textId="77777777" w:rsidR="00DE5317" w:rsidRDefault="00DE5317" w:rsidP="004B5155">
      <w:pPr>
        <w:ind w:left="360"/>
        <w:jc w:val="both"/>
        <w:rPr>
          <w:b/>
        </w:rPr>
      </w:pPr>
    </w:p>
    <w:p w14:paraId="3625F8F0" w14:textId="77777777" w:rsidR="004B5155" w:rsidRDefault="004B5155" w:rsidP="004B5155">
      <w:pPr>
        <w:ind w:left="360"/>
        <w:jc w:val="both"/>
      </w:pPr>
      <w:r w:rsidRPr="00321C4B">
        <w:rPr>
          <w:b/>
        </w:rPr>
        <w:lastRenderedPageBreak/>
        <w:t>Components</w:t>
      </w:r>
      <w:r>
        <w:t>:</w:t>
      </w:r>
    </w:p>
    <w:p w14:paraId="69CBD5C5" w14:textId="77777777" w:rsidR="004B5155" w:rsidRPr="00D4059A" w:rsidRDefault="004B5155" w:rsidP="004B515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>
        <w:rPr>
          <w:b/>
        </w:rPr>
        <w:t>Label</w:t>
      </w:r>
      <w:r>
        <w:t xml:space="preserve"> for Location Name.</w:t>
      </w:r>
    </w:p>
    <w:p w14:paraId="4BD4C473" w14:textId="77777777" w:rsidR="004B5155" w:rsidRPr="00D4059A" w:rsidRDefault="004B5155" w:rsidP="004B515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 w:rsidRPr="00D4059A">
        <w:rPr>
          <w:b/>
        </w:rPr>
        <w:t>DataGridView</w:t>
      </w:r>
      <w:proofErr w:type="spellEnd"/>
      <w:r>
        <w:t xml:space="preserve"> to show data from</w:t>
      </w:r>
      <w:r w:rsidRPr="00D4059A">
        <w:rPr>
          <w:b/>
        </w:rPr>
        <w:t xml:space="preserve"> </w:t>
      </w:r>
      <w:r>
        <w:rPr>
          <w:b/>
        </w:rPr>
        <w:t xml:space="preserve">Location </w:t>
      </w:r>
      <w:r>
        <w:t>tabl</w:t>
      </w:r>
      <w:r w:rsidRPr="007D01E7">
        <w:t>e</w:t>
      </w:r>
      <w:r>
        <w:t>.</w:t>
      </w:r>
    </w:p>
    <w:p w14:paraId="3C816078" w14:textId="77777777" w:rsidR="004B5155" w:rsidRPr="00CA7D52" w:rsidRDefault="004B5155" w:rsidP="004B515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>
        <w:rPr>
          <w:b/>
        </w:rPr>
        <w:t xml:space="preserve">Button </w:t>
      </w:r>
      <w:r>
        <w:t>for Insert, Update, Delete, Update, Save, and Cancel.</w:t>
      </w:r>
    </w:p>
    <w:p w14:paraId="4A5EBCA0" w14:textId="77777777" w:rsidR="004B5155" w:rsidRPr="004A4107" w:rsidRDefault="004B5155" w:rsidP="004B515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proofErr w:type="spellStart"/>
      <w:r>
        <w:rPr>
          <w:b/>
        </w:rPr>
        <w:t>TextBox</w:t>
      </w:r>
      <w:proofErr w:type="spellEnd"/>
      <w:r>
        <w:t xml:space="preserve"> for Location Name.</w:t>
      </w:r>
    </w:p>
    <w:p w14:paraId="2F772895" w14:textId="77777777" w:rsidR="004B5155" w:rsidRDefault="004B5155" w:rsidP="004B5155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Description:</w:t>
      </w:r>
    </w:p>
    <w:p w14:paraId="095CA989" w14:textId="77777777" w:rsidR="004B5155" w:rsidRPr="00340685" w:rsidRDefault="004B5155" w:rsidP="004B5155">
      <w:pPr>
        <w:pStyle w:val="ListParagraph"/>
        <w:numPr>
          <w:ilvl w:val="0"/>
          <w:numId w:val="3"/>
        </w:numPr>
        <w:tabs>
          <w:tab w:val="left" w:pos="990"/>
        </w:tabs>
        <w:ind w:left="720"/>
        <w:jc w:val="both"/>
        <w:rPr>
          <w:b/>
        </w:rPr>
      </w:pPr>
      <w:r>
        <w:t>The Initial state of form:</w:t>
      </w:r>
    </w:p>
    <w:p w14:paraId="42E0923C" w14:textId="77777777" w:rsidR="004B5155" w:rsidRPr="00DE07C1" w:rsidRDefault="004B5155" w:rsidP="004B5155">
      <w:pPr>
        <w:pStyle w:val="ListParagraph"/>
        <w:numPr>
          <w:ilvl w:val="0"/>
          <w:numId w:val="26"/>
        </w:numPr>
        <w:tabs>
          <w:tab w:val="left" w:pos="720"/>
        </w:tabs>
        <w:ind w:left="990" w:hanging="270"/>
        <w:jc w:val="both"/>
        <w:rPr>
          <w:b/>
        </w:rPr>
      </w:pPr>
      <w:r w:rsidRPr="00244F32">
        <w:rPr>
          <w:b/>
        </w:rPr>
        <w:t>Maximize</w:t>
      </w:r>
      <w:r>
        <w:rPr>
          <w:b/>
        </w:rPr>
        <w:t xml:space="preserve"> </w:t>
      </w:r>
      <w:r>
        <w:t xml:space="preserve">control box is </w:t>
      </w:r>
      <w:r w:rsidRPr="00381741">
        <w:rPr>
          <w:b/>
        </w:rPr>
        <w:t>disable</w:t>
      </w:r>
      <w:r>
        <w:rPr>
          <w:b/>
        </w:rPr>
        <w:t>.</w:t>
      </w:r>
    </w:p>
    <w:p w14:paraId="3C56DABE" w14:textId="77777777" w:rsidR="004B5155" w:rsidRPr="00340685" w:rsidRDefault="004B5155" w:rsidP="004B5155">
      <w:pPr>
        <w:pStyle w:val="ListParagraph"/>
        <w:numPr>
          <w:ilvl w:val="4"/>
          <w:numId w:val="3"/>
        </w:numPr>
        <w:tabs>
          <w:tab w:val="left" w:pos="990"/>
        </w:tabs>
        <w:jc w:val="both"/>
        <w:rPr>
          <w:b/>
        </w:rPr>
      </w:pPr>
      <w:proofErr w:type="spellStart"/>
      <w:r w:rsidRPr="00CF6044">
        <w:rPr>
          <w:b/>
        </w:rPr>
        <w:t>DataGridview</w:t>
      </w:r>
      <w:proofErr w:type="spellEnd"/>
      <w:r>
        <w:t xml:space="preserve"> for</w:t>
      </w:r>
      <w:r>
        <w:rPr>
          <w:b/>
        </w:rPr>
        <w:t xml:space="preserve"> </w:t>
      </w:r>
      <w:r>
        <w:t xml:space="preserve">show all data from </w:t>
      </w:r>
      <w:r>
        <w:rPr>
          <w:b/>
        </w:rPr>
        <w:t xml:space="preserve">Location </w:t>
      </w:r>
      <w:r>
        <w:t>table.</w:t>
      </w:r>
    </w:p>
    <w:p w14:paraId="6B1287C8" w14:textId="77777777" w:rsidR="004B5155" w:rsidRPr="0085079E" w:rsidRDefault="004B5155" w:rsidP="004B5155">
      <w:pPr>
        <w:pStyle w:val="ListParagraph"/>
        <w:numPr>
          <w:ilvl w:val="4"/>
          <w:numId w:val="3"/>
        </w:numPr>
        <w:tabs>
          <w:tab w:val="left" w:pos="990"/>
        </w:tabs>
        <w:jc w:val="both"/>
        <w:rPr>
          <w:b/>
          <w:u w:val="single"/>
        </w:rPr>
      </w:pPr>
      <w:r w:rsidRPr="00212E39">
        <w:rPr>
          <w:b/>
        </w:rPr>
        <w:t>All Buttons</w:t>
      </w:r>
      <w:r>
        <w:rPr>
          <w:b/>
        </w:rPr>
        <w:t xml:space="preserve"> </w:t>
      </w:r>
      <w:r>
        <w:t xml:space="preserve">is </w:t>
      </w:r>
      <w:r>
        <w:rPr>
          <w:b/>
        </w:rPr>
        <w:t>enable except Save and Cancel</w:t>
      </w:r>
      <w:r>
        <w:t xml:space="preserve"> button.</w:t>
      </w:r>
    </w:p>
    <w:p w14:paraId="40EFFEEA" w14:textId="77777777" w:rsidR="004B5155" w:rsidRPr="00D02A6E" w:rsidRDefault="004B5155" w:rsidP="004B5155">
      <w:pPr>
        <w:pStyle w:val="ListParagraph"/>
        <w:numPr>
          <w:ilvl w:val="4"/>
          <w:numId w:val="3"/>
        </w:numPr>
        <w:tabs>
          <w:tab w:val="left" w:pos="990"/>
        </w:tabs>
        <w:jc w:val="both"/>
        <w:rPr>
          <w:b/>
        </w:rPr>
      </w:pPr>
      <w:r>
        <w:rPr>
          <w:b/>
        </w:rPr>
        <w:t xml:space="preserve">All Fields </w:t>
      </w:r>
      <w:r>
        <w:t xml:space="preserve">is </w:t>
      </w:r>
      <w:r>
        <w:rPr>
          <w:b/>
        </w:rPr>
        <w:t>blank.</w:t>
      </w:r>
    </w:p>
    <w:p w14:paraId="52132934" w14:textId="77777777" w:rsidR="004B5155" w:rsidRDefault="004B5155" w:rsidP="004B515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>If</w:t>
      </w:r>
      <w:r w:rsidRPr="00BF3716">
        <w:t xml:space="preserve"> </w:t>
      </w:r>
      <w:proofErr w:type="spellStart"/>
      <w:r>
        <w:rPr>
          <w:b/>
        </w:rPr>
        <w:t>DataGridView</w:t>
      </w:r>
      <w:proofErr w:type="spellEnd"/>
      <w:r>
        <w:t xml:space="preserve"> is clicked, then display the data from </w:t>
      </w:r>
      <w:proofErr w:type="spellStart"/>
      <w:r>
        <w:rPr>
          <w:b/>
        </w:rPr>
        <w:t>DataGridView</w:t>
      </w:r>
      <w:proofErr w:type="spellEnd"/>
      <w:r>
        <w:t xml:space="preserve"> to </w:t>
      </w:r>
      <w:r w:rsidRPr="00300A61">
        <w:rPr>
          <w:b/>
        </w:rPr>
        <w:t>fields</w:t>
      </w:r>
      <w:r>
        <w:rPr>
          <w:b/>
        </w:rPr>
        <w:t xml:space="preserve"> </w:t>
      </w:r>
      <w:r>
        <w:t>in form</w:t>
      </w:r>
    </w:p>
    <w:p w14:paraId="442093B2" w14:textId="77777777" w:rsidR="004B5155" w:rsidRPr="00600008" w:rsidRDefault="004B5155" w:rsidP="004B515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Update</w:t>
      </w:r>
      <w:r>
        <w:t xml:space="preserve"> </w:t>
      </w:r>
      <w:r>
        <w:rPr>
          <w:b/>
        </w:rPr>
        <w:t>B</w:t>
      </w:r>
      <w:r w:rsidRPr="00BB5C22">
        <w:rPr>
          <w:b/>
        </w:rPr>
        <w:t>utton</w:t>
      </w:r>
      <w:r>
        <w:t xml:space="preserve"> is clicked, then </w:t>
      </w:r>
      <w:r w:rsidRPr="004375D9">
        <w:rPr>
          <w:b/>
        </w:rPr>
        <w:t>enable</w:t>
      </w:r>
      <w:r>
        <w:t xml:space="preserve"> the </w:t>
      </w:r>
      <w:r>
        <w:rPr>
          <w:b/>
        </w:rPr>
        <w:t>Save</w:t>
      </w:r>
      <w:r>
        <w:t xml:space="preserve">, </w:t>
      </w:r>
      <w:r>
        <w:rPr>
          <w:b/>
        </w:rPr>
        <w:t xml:space="preserve">Cancel Button </w:t>
      </w:r>
      <w:r>
        <w:t xml:space="preserve">and </w:t>
      </w:r>
      <w:r>
        <w:rPr>
          <w:b/>
        </w:rPr>
        <w:t xml:space="preserve">disable </w:t>
      </w:r>
      <w:r>
        <w:t xml:space="preserve">the </w:t>
      </w:r>
      <w:r>
        <w:rPr>
          <w:b/>
        </w:rPr>
        <w:t>Insert</w:t>
      </w:r>
      <w:r>
        <w:t xml:space="preserve">, </w:t>
      </w:r>
      <w:r>
        <w:rPr>
          <w:b/>
        </w:rPr>
        <w:t>Update</w:t>
      </w:r>
      <w:r>
        <w:t xml:space="preserve">, and </w:t>
      </w:r>
      <w:r>
        <w:rPr>
          <w:b/>
        </w:rPr>
        <w:t>Delete Button</w:t>
      </w:r>
    </w:p>
    <w:p w14:paraId="30CEEB68" w14:textId="77777777" w:rsidR="004B5155" w:rsidRDefault="004B5155" w:rsidP="004B515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Insert</w:t>
      </w:r>
      <w:r>
        <w:t xml:space="preserve"> </w:t>
      </w:r>
      <w:r>
        <w:rPr>
          <w:b/>
        </w:rPr>
        <w:t>B</w:t>
      </w:r>
      <w:r w:rsidRPr="00BB5C22">
        <w:rPr>
          <w:b/>
        </w:rPr>
        <w:t>utton</w:t>
      </w:r>
      <w:r>
        <w:t xml:space="preserve"> is clicked, then </w:t>
      </w:r>
      <w:r w:rsidRPr="004375D9">
        <w:rPr>
          <w:b/>
        </w:rPr>
        <w:t>enable</w:t>
      </w:r>
      <w:r>
        <w:t xml:space="preserve"> the </w:t>
      </w:r>
      <w:r>
        <w:rPr>
          <w:b/>
        </w:rPr>
        <w:t>Save</w:t>
      </w:r>
      <w:r>
        <w:t xml:space="preserve">, </w:t>
      </w:r>
      <w:r>
        <w:rPr>
          <w:b/>
        </w:rPr>
        <w:t xml:space="preserve">Cancel Button </w:t>
      </w:r>
      <w:r>
        <w:t xml:space="preserve">and </w:t>
      </w:r>
      <w:r>
        <w:rPr>
          <w:b/>
        </w:rPr>
        <w:t xml:space="preserve">disable </w:t>
      </w:r>
      <w:r>
        <w:t xml:space="preserve">the </w:t>
      </w:r>
      <w:r>
        <w:rPr>
          <w:b/>
        </w:rPr>
        <w:t>Insert</w:t>
      </w:r>
      <w:r>
        <w:t xml:space="preserve">, </w:t>
      </w:r>
      <w:r>
        <w:rPr>
          <w:b/>
        </w:rPr>
        <w:t>Update</w:t>
      </w:r>
      <w:r>
        <w:t xml:space="preserve">, and </w:t>
      </w:r>
      <w:r>
        <w:rPr>
          <w:b/>
        </w:rPr>
        <w:t>Delete Button</w:t>
      </w:r>
      <w:r w:rsidRPr="00BB5C22">
        <w:t xml:space="preserve"> </w:t>
      </w:r>
    </w:p>
    <w:p w14:paraId="0D29C329" w14:textId="77777777" w:rsidR="004B5155" w:rsidRDefault="004B5155" w:rsidP="004B515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Delete</w:t>
      </w:r>
      <w:r>
        <w:t xml:space="preserve"> </w:t>
      </w:r>
      <w:r>
        <w:rPr>
          <w:b/>
        </w:rPr>
        <w:t>B</w:t>
      </w:r>
      <w:r w:rsidRPr="00BB5C22">
        <w:rPr>
          <w:b/>
        </w:rPr>
        <w:t>utton</w:t>
      </w:r>
      <w:r>
        <w:t xml:space="preserve"> is clicked, then </w:t>
      </w:r>
      <w:r>
        <w:rPr>
          <w:b/>
        </w:rPr>
        <w:t xml:space="preserve">delete </w:t>
      </w:r>
      <w:r>
        <w:t xml:space="preserve">the selected Location from </w:t>
      </w:r>
      <w:r>
        <w:rPr>
          <w:b/>
        </w:rPr>
        <w:t xml:space="preserve">Location </w:t>
      </w:r>
      <w:r>
        <w:t>table</w:t>
      </w:r>
    </w:p>
    <w:p w14:paraId="1630AF39" w14:textId="77777777" w:rsidR="004B5155" w:rsidRDefault="004B5155" w:rsidP="004B515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Save Button</w:t>
      </w:r>
      <w:r>
        <w:t xml:space="preserve"> is clicked, and the previous button is </w:t>
      </w:r>
      <w:r>
        <w:rPr>
          <w:b/>
        </w:rPr>
        <w:t>Insert</w:t>
      </w:r>
      <w:r>
        <w:t xml:space="preserve"> then insert </w:t>
      </w:r>
      <w:r w:rsidRPr="00D4115D">
        <w:rPr>
          <w:b/>
        </w:rPr>
        <w:t>all data</w:t>
      </w:r>
      <w:r>
        <w:t xml:space="preserve"> from </w:t>
      </w:r>
      <w:r w:rsidRPr="00D4115D">
        <w:rPr>
          <w:b/>
        </w:rPr>
        <w:t>fields</w:t>
      </w:r>
      <w:r>
        <w:rPr>
          <w:b/>
        </w:rPr>
        <w:t xml:space="preserve"> </w:t>
      </w:r>
      <w:r>
        <w:t xml:space="preserve">in form into </w:t>
      </w:r>
      <w:r>
        <w:rPr>
          <w:b/>
        </w:rPr>
        <w:t xml:space="preserve">Location </w:t>
      </w:r>
      <w:r>
        <w:t xml:space="preserve">table. After that return the </w:t>
      </w:r>
      <w:r>
        <w:rPr>
          <w:b/>
        </w:rPr>
        <w:t>form</w:t>
      </w:r>
      <w:r>
        <w:t xml:space="preserve"> to its </w:t>
      </w:r>
      <w:r>
        <w:rPr>
          <w:b/>
        </w:rPr>
        <w:t>Initial State</w:t>
      </w:r>
      <w:r>
        <w:t>.</w:t>
      </w:r>
    </w:p>
    <w:p w14:paraId="64BEE171" w14:textId="4C3F8C28" w:rsidR="004B5155" w:rsidRDefault="004B5155" w:rsidP="004B5155">
      <w:pPr>
        <w:pStyle w:val="ListParagraph"/>
        <w:numPr>
          <w:ilvl w:val="0"/>
          <w:numId w:val="3"/>
        </w:numPr>
        <w:spacing w:after="200" w:line="276" w:lineRule="auto"/>
        <w:ind w:left="720"/>
        <w:jc w:val="both"/>
      </w:pPr>
      <w:r>
        <w:t xml:space="preserve">If </w:t>
      </w:r>
      <w:r>
        <w:rPr>
          <w:b/>
        </w:rPr>
        <w:t>Save Button</w:t>
      </w:r>
      <w:r>
        <w:t xml:space="preserve"> is clicked, and the previous button is </w:t>
      </w:r>
      <w:r>
        <w:rPr>
          <w:b/>
        </w:rPr>
        <w:t>Update</w:t>
      </w:r>
      <w:r>
        <w:t xml:space="preserve"> then update the selected </w:t>
      </w:r>
      <w:r w:rsidR="00275598" w:rsidRPr="00275598">
        <w:rPr>
          <w:b/>
        </w:rPr>
        <w:t>location</w:t>
      </w:r>
      <w:r w:rsidR="00275598">
        <w:t xml:space="preserve"> </w:t>
      </w:r>
      <w:r w:rsidR="00FA7BF4">
        <w:t>with</w:t>
      </w:r>
      <w:r w:rsidR="00FA7BF4" w:rsidRPr="00D4115D">
        <w:rPr>
          <w:b/>
        </w:rPr>
        <w:t xml:space="preserve"> data</w:t>
      </w:r>
      <w:r w:rsidR="00FA7BF4">
        <w:t xml:space="preserve"> from </w:t>
      </w:r>
      <w:r w:rsidR="00FA7BF4" w:rsidRPr="00D4115D">
        <w:rPr>
          <w:b/>
        </w:rPr>
        <w:t>fields</w:t>
      </w:r>
      <w:r w:rsidR="00FA7BF4">
        <w:rPr>
          <w:b/>
        </w:rPr>
        <w:t xml:space="preserve"> </w:t>
      </w:r>
      <w:r w:rsidR="00FA7BF4">
        <w:t xml:space="preserve">in form and </w:t>
      </w:r>
      <w:r w:rsidR="00FA7BF4">
        <w:rPr>
          <w:b/>
        </w:rPr>
        <w:t xml:space="preserve">apply </w:t>
      </w:r>
      <w:r w:rsidR="00FA7BF4">
        <w:t xml:space="preserve">it to </w:t>
      </w:r>
      <w:r w:rsidR="00275598">
        <w:rPr>
          <w:b/>
        </w:rPr>
        <w:t>Location</w:t>
      </w:r>
      <w:r w:rsidR="00FA7BF4">
        <w:t xml:space="preserve"> table</w:t>
      </w:r>
      <w:r>
        <w:t xml:space="preserve">. After that return the </w:t>
      </w:r>
      <w:r>
        <w:rPr>
          <w:b/>
        </w:rPr>
        <w:t>form</w:t>
      </w:r>
      <w:r>
        <w:t xml:space="preserve"> to its </w:t>
      </w:r>
      <w:r>
        <w:rPr>
          <w:b/>
        </w:rPr>
        <w:t>Initial State</w:t>
      </w:r>
      <w:r>
        <w:t>.</w:t>
      </w:r>
    </w:p>
    <w:p w14:paraId="09DB8DB0" w14:textId="77777777" w:rsidR="004B5155" w:rsidRPr="004D09C8" w:rsidRDefault="004B5155" w:rsidP="004B5155">
      <w:pPr>
        <w:pStyle w:val="ListParagraph"/>
        <w:rPr>
          <w:b/>
        </w:rPr>
      </w:pPr>
      <w:r>
        <w:t xml:space="preserve">If </w:t>
      </w:r>
      <w:r>
        <w:rPr>
          <w:b/>
        </w:rPr>
        <w:t>Cancel</w:t>
      </w:r>
      <w:r>
        <w:t xml:space="preserve"> </w:t>
      </w:r>
      <w:r>
        <w:rPr>
          <w:b/>
        </w:rPr>
        <w:t>Button</w:t>
      </w:r>
      <w:r>
        <w:t xml:space="preserve"> is clicked, then return the </w:t>
      </w:r>
      <w:r>
        <w:rPr>
          <w:b/>
        </w:rPr>
        <w:t>form</w:t>
      </w:r>
      <w:r>
        <w:t xml:space="preserve"> to its </w:t>
      </w:r>
      <w:r>
        <w:rPr>
          <w:b/>
        </w:rPr>
        <w:t>Initial State</w:t>
      </w:r>
      <w:r>
        <w:t>.</w:t>
      </w:r>
    </w:p>
    <w:p w14:paraId="46D7400D" w14:textId="77777777" w:rsidR="004B5155" w:rsidRDefault="004B5155" w:rsidP="004B5155">
      <w:pPr>
        <w:tabs>
          <w:tab w:val="left" w:pos="990"/>
        </w:tabs>
        <w:ind w:left="360"/>
        <w:jc w:val="both"/>
        <w:rPr>
          <w:b/>
        </w:rPr>
      </w:pPr>
      <w:r>
        <w:rPr>
          <w:b/>
        </w:rPr>
        <w:t>Validation:</w:t>
      </w:r>
    </w:p>
    <w:p w14:paraId="4AC10585" w14:textId="77777777" w:rsidR="004B5155" w:rsidRPr="006773C9" w:rsidRDefault="004B5155" w:rsidP="004B5155">
      <w:pPr>
        <w:pStyle w:val="ListParagraph"/>
        <w:numPr>
          <w:ilvl w:val="0"/>
          <w:numId w:val="3"/>
        </w:numPr>
        <w:tabs>
          <w:tab w:val="left" w:pos="720"/>
        </w:tabs>
        <w:ind w:left="720"/>
        <w:jc w:val="both"/>
        <w:rPr>
          <w:b/>
        </w:rPr>
      </w:pPr>
      <w:r>
        <w:t xml:space="preserve">If </w:t>
      </w:r>
      <w:r>
        <w:rPr>
          <w:b/>
        </w:rPr>
        <w:t>Update Button</w:t>
      </w:r>
      <w:r>
        <w:t xml:space="preserve"> is clicked but there are no selected data yet, show error message “</w:t>
      </w:r>
      <w:r>
        <w:rPr>
          <w:b/>
        </w:rPr>
        <w:t xml:space="preserve">You must choose the </w:t>
      </w:r>
      <w:r w:rsidR="00A36578">
        <w:rPr>
          <w:b/>
        </w:rPr>
        <w:t>location</w:t>
      </w:r>
      <w:r>
        <w:rPr>
          <w:b/>
        </w:rPr>
        <w:t xml:space="preserve"> first</w:t>
      </w:r>
      <w:r>
        <w:t>”.</w:t>
      </w:r>
    </w:p>
    <w:p w14:paraId="69FD8E24" w14:textId="77777777" w:rsidR="004B5155" w:rsidRDefault="004B5155" w:rsidP="004B5155">
      <w:pPr>
        <w:pStyle w:val="ListParagraph"/>
        <w:numPr>
          <w:ilvl w:val="0"/>
          <w:numId w:val="3"/>
        </w:numPr>
        <w:tabs>
          <w:tab w:val="left" w:pos="720"/>
        </w:tabs>
        <w:ind w:firstLine="1710"/>
        <w:jc w:val="both"/>
      </w:pPr>
      <w:r>
        <w:t xml:space="preserve">When </w:t>
      </w:r>
      <w:r w:rsidRPr="00D052FC">
        <w:rPr>
          <w:b/>
        </w:rPr>
        <w:t>Save Button</w:t>
      </w:r>
      <w:r>
        <w:t xml:space="preserve"> is clicked, then validate :</w:t>
      </w:r>
    </w:p>
    <w:p w14:paraId="3F42D837" w14:textId="1D456612" w:rsidR="004B5155" w:rsidRPr="00B5487C" w:rsidRDefault="004B5155" w:rsidP="004B5155">
      <w:pPr>
        <w:pStyle w:val="ListParagraph"/>
        <w:numPr>
          <w:ilvl w:val="4"/>
          <w:numId w:val="3"/>
        </w:numPr>
        <w:ind w:left="990" w:hanging="270"/>
        <w:jc w:val="both"/>
        <w:rPr>
          <w:b/>
        </w:rPr>
      </w:pPr>
      <w:r w:rsidRPr="00800BBE">
        <w:t xml:space="preserve">If </w:t>
      </w:r>
      <w:r w:rsidR="00A36578">
        <w:t>Location name</w:t>
      </w:r>
      <w:r w:rsidRPr="00800BBE">
        <w:t xml:space="preserve"> is </w:t>
      </w:r>
      <w:r w:rsidRPr="00AF5132">
        <w:rPr>
          <w:b/>
        </w:rPr>
        <w:t>empty</w:t>
      </w:r>
      <w:r w:rsidRPr="00800BBE">
        <w:t xml:space="preserve">, </w:t>
      </w:r>
      <w:r>
        <w:t xml:space="preserve">then show error message </w:t>
      </w:r>
      <w:r w:rsidRPr="00800BBE">
        <w:t>“</w:t>
      </w:r>
      <w:r w:rsidR="00A36578">
        <w:rPr>
          <w:b/>
        </w:rPr>
        <w:t>Location Name</w:t>
      </w:r>
      <w:r>
        <w:rPr>
          <w:b/>
        </w:rPr>
        <w:t xml:space="preserve"> </w:t>
      </w:r>
      <w:r w:rsidR="005876B9">
        <w:rPr>
          <w:b/>
        </w:rPr>
        <w:t>must be filled</w:t>
      </w:r>
      <w:r w:rsidRPr="00800BBE">
        <w:t>”.</w:t>
      </w:r>
    </w:p>
    <w:p w14:paraId="75FB2920" w14:textId="30AD8D10" w:rsidR="00B5487C" w:rsidRPr="00B5487C" w:rsidRDefault="00B5487C" w:rsidP="00B5487C">
      <w:pPr>
        <w:pStyle w:val="ListParagraph"/>
        <w:numPr>
          <w:ilvl w:val="4"/>
          <w:numId w:val="3"/>
        </w:numPr>
        <w:tabs>
          <w:tab w:val="left" w:pos="990"/>
        </w:tabs>
        <w:jc w:val="both"/>
      </w:pPr>
      <w:r>
        <w:t xml:space="preserve">If there is no more problem, than generate </w:t>
      </w:r>
      <w:r w:rsidRPr="00B5487C">
        <w:rPr>
          <w:b/>
        </w:rPr>
        <w:t>ID</w:t>
      </w:r>
      <w:r>
        <w:t xml:space="preserve"> as numeric, that starts from 1 and continue.</w:t>
      </w:r>
    </w:p>
    <w:p w14:paraId="026D875B" w14:textId="77777777" w:rsidR="004B5155" w:rsidRDefault="004B5155" w:rsidP="004B5155">
      <w:pPr>
        <w:spacing w:after="200" w:line="276" w:lineRule="auto"/>
        <w:rPr>
          <w:b/>
        </w:rPr>
      </w:pPr>
    </w:p>
    <w:p w14:paraId="3EEE6B93" w14:textId="77777777" w:rsidR="00195301" w:rsidRDefault="00195301" w:rsidP="004D09C8">
      <w:pPr>
        <w:spacing w:after="200" w:line="276" w:lineRule="auto"/>
        <w:jc w:val="both"/>
      </w:pPr>
      <w:r>
        <w:rPr>
          <w:b/>
        </w:rPr>
        <w:t>Notes</w:t>
      </w:r>
      <w:r w:rsidR="004E455C">
        <w:rPr>
          <w:b/>
        </w:rPr>
        <w:t xml:space="preserve">: </w:t>
      </w:r>
      <w:r>
        <w:rPr>
          <w:b/>
        </w:rPr>
        <w:br/>
      </w:r>
      <w:r w:rsidRPr="00195301">
        <w:t xml:space="preserve">Please use </w:t>
      </w:r>
      <w:r w:rsidRPr="00195301">
        <w:rPr>
          <w:b/>
        </w:rPr>
        <w:t>LINQ</w:t>
      </w:r>
      <w:r w:rsidRPr="00195301">
        <w:t xml:space="preserve"> as the language syntax for querying data</w:t>
      </w:r>
    </w:p>
    <w:p w14:paraId="653AD536" w14:textId="79C567B7" w:rsidR="000B150D" w:rsidRDefault="000B150D" w:rsidP="004D09C8">
      <w:pPr>
        <w:spacing w:after="200" w:line="276" w:lineRule="auto"/>
        <w:jc w:val="both"/>
      </w:pPr>
      <w:r>
        <w:t xml:space="preserve">You can create admin in </w:t>
      </w:r>
      <w:r w:rsidRPr="000B150D">
        <w:rPr>
          <w:b/>
        </w:rPr>
        <w:t>User</w:t>
      </w:r>
      <w:r>
        <w:t xml:space="preserve"> table with role “</w:t>
      </w:r>
      <w:r w:rsidRPr="000B150D">
        <w:rPr>
          <w:b/>
        </w:rPr>
        <w:t>ADM</w:t>
      </w:r>
      <w:r>
        <w:t>”</w:t>
      </w:r>
    </w:p>
    <w:p w14:paraId="25FC905C" w14:textId="77777777" w:rsidR="000B150D" w:rsidRDefault="000B150D" w:rsidP="004D09C8">
      <w:pPr>
        <w:spacing w:after="200" w:line="276" w:lineRule="auto"/>
        <w:jc w:val="both"/>
        <w:rPr>
          <w:b/>
        </w:rPr>
      </w:pPr>
    </w:p>
    <w:p w14:paraId="5BA1C51D" w14:textId="77777777" w:rsidR="00A834A3" w:rsidRDefault="00A834A3" w:rsidP="004D09C8">
      <w:pPr>
        <w:spacing w:after="200" w:line="276" w:lineRule="auto"/>
        <w:jc w:val="both"/>
      </w:pPr>
    </w:p>
    <w:p w14:paraId="6813CACA" w14:textId="77777777" w:rsidR="00A834A3" w:rsidRPr="00A834A3" w:rsidRDefault="00A834A3" w:rsidP="004D09C8">
      <w:pPr>
        <w:spacing w:after="200" w:line="276" w:lineRule="auto"/>
        <w:jc w:val="both"/>
      </w:pPr>
    </w:p>
    <w:p w14:paraId="5608ADB3" w14:textId="77777777" w:rsidR="000B150D" w:rsidRPr="004D09C8" w:rsidRDefault="000B150D" w:rsidP="004D09C8">
      <w:pPr>
        <w:spacing w:after="200" w:line="276" w:lineRule="auto"/>
        <w:jc w:val="both"/>
        <w:rPr>
          <w:b/>
        </w:rPr>
      </w:pPr>
    </w:p>
    <w:p w14:paraId="65F1147C" w14:textId="77777777" w:rsidR="00730EEA" w:rsidRDefault="00730EEA" w:rsidP="00730EEA">
      <w:pPr>
        <w:spacing w:after="200" w:line="276" w:lineRule="auto"/>
      </w:pPr>
      <w:r>
        <w:rPr>
          <w:b/>
        </w:rPr>
        <w:lastRenderedPageBreak/>
        <w:t>References</w:t>
      </w:r>
      <w:r w:rsidRPr="00BC072D">
        <w:t>:</w:t>
      </w:r>
    </w:p>
    <w:p w14:paraId="6CABD5CD" w14:textId="77777777" w:rsidR="00C22658" w:rsidRDefault="00C22658" w:rsidP="00C22658">
      <w:pPr>
        <w:pStyle w:val="ListParagraph"/>
        <w:numPr>
          <w:ilvl w:val="0"/>
          <w:numId w:val="39"/>
        </w:numPr>
        <w:jc w:val="both"/>
      </w:pPr>
      <w:r w:rsidRPr="000B7776">
        <w:t>http://ww3.veryicon.com/icon/png/System/Icons8%20Metro%20Style/Very%20Basic%20File.png</w:t>
      </w:r>
    </w:p>
    <w:p w14:paraId="173603E0" w14:textId="77777777" w:rsidR="00C22658" w:rsidRDefault="00C22658" w:rsidP="00C22658">
      <w:pPr>
        <w:pStyle w:val="ListParagraph"/>
        <w:numPr>
          <w:ilvl w:val="0"/>
          <w:numId w:val="39"/>
        </w:numPr>
        <w:jc w:val="both"/>
      </w:pPr>
      <w:r w:rsidRPr="000B7776">
        <w:t>http://www.veryicon.com/icon/png/System/Icons8%20Metro%20Style/Users%20Edit%20user.png</w:t>
      </w:r>
    </w:p>
    <w:p w14:paraId="0E3F5928" w14:textId="77777777" w:rsidR="00C22658" w:rsidRDefault="00C22658" w:rsidP="00C22658">
      <w:pPr>
        <w:pStyle w:val="ListParagraph"/>
        <w:numPr>
          <w:ilvl w:val="0"/>
          <w:numId w:val="39"/>
        </w:numPr>
        <w:jc w:val="both"/>
      </w:pPr>
      <w:r w:rsidRPr="000B7776">
        <w:t>http://png-1.findicons.com/files/icons/2711/free_icons_for_windows8_metro/512/exit.png</w:t>
      </w:r>
    </w:p>
    <w:p w14:paraId="2F4C1086" w14:textId="77777777" w:rsidR="00C22658" w:rsidRDefault="00C22658" w:rsidP="00C22658">
      <w:pPr>
        <w:pStyle w:val="ListParagraph"/>
        <w:numPr>
          <w:ilvl w:val="0"/>
          <w:numId w:val="39"/>
        </w:numPr>
        <w:jc w:val="both"/>
      </w:pPr>
      <w:r w:rsidRPr="000B7776">
        <w:t>http://rlv.zcache.com.au/motorcycle_icon_canvas_print-r9717a506ba8a48eeaaf4defd26c5cc7d_wto_8byvr_324.jpg</w:t>
      </w:r>
    </w:p>
    <w:p w14:paraId="1422B8FA" w14:textId="77777777" w:rsidR="00C22658" w:rsidRDefault="00C22658" w:rsidP="00C22658">
      <w:pPr>
        <w:pStyle w:val="ListParagraph"/>
        <w:numPr>
          <w:ilvl w:val="0"/>
          <w:numId w:val="39"/>
        </w:numPr>
        <w:jc w:val="both"/>
      </w:pPr>
      <w:r w:rsidRPr="000B7776">
        <w:t>https://cdn2.iconfinder.com/data/icons/windows-8-metro-style/128/user.png</w:t>
      </w:r>
    </w:p>
    <w:p w14:paraId="131F0F90" w14:textId="77777777" w:rsidR="00C22658" w:rsidRDefault="00C22658" w:rsidP="00C22658">
      <w:pPr>
        <w:pStyle w:val="ListParagraph"/>
        <w:numPr>
          <w:ilvl w:val="0"/>
          <w:numId w:val="39"/>
        </w:numPr>
        <w:jc w:val="both"/>
      </w:pPr>
      <w:r w:rsidRPr="000B7776">
        <w:t>https://cdn2.iconfinder.com/data/icons/windows-8-metro-style/512/administrator.png</w:t>
      </w:r>
    </w:p>
    <w:p w14:paraId="29A4B864" w14:textId="77777777" w:rsidR="00C22658" w:rsidRDefault="00C22658" w:rsidP="00C22658">
      <w:pPr>
        <w:jc w:val="both"/>
      </w:pPr>
    </w:p>
    <w:p w14:paraId="2F42AD32" w14:textId="77777777" w:rsidR="00730EEA" w:rsidRDefault="00730EEA" w:rsidP="00C22658">
      <w:pPr>
        <w:jc w:val="both"/>
        <w:rPr>
          <w:rStyle w:val="longtext"/>
          <w:shd w:val="clear" w:color="auto" w:fill="FFFFFF"/>
        </w:rPr>
      </w:pPr>
      <w:r>
        <w:rPr>
          <w:rStyle w:val="longtext"/>
          <w:shd w:val="clear" w:color="auto" w:fill="FFFFFF"/>
        </w:rPr>
        <w:t>Here are the rules that you must follow to create your project:</w:t>
      </w:r>
    </w:p>
    <w:p w14:paraId="2BFB1AFA" w14:textId="77777777" w:rsidR="00730EEA" w:rsidRPr="0057465F" w:rsidRDefault="00730EEA" w:rsidP="00730EEA">
      <w:pPr>
        <w:numPr>
          <w:ilvl w:val="0"/>
          <w:numId w:val="7"/>
        </w:numPr>
        <w:tabs>
          <w:tab w:val="num" w:pos="360"/>
        </w:tabs>
        <w:ind w:left="360"/>
        <w:jc w:val="both"/>
        <w:rPr>
          <w:color w:val="000000"/>
        </w:rPr>
      </w:pPr>
      <w:r>
        <w:rPr>
          <w:color w:val="000000"/>
        </w:rPr>
        <w:t xml:space="preserve">Use appropriate software for this subject based on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r>
        <w:t xml:space="preserve">that can be downloaded from </w:t>
      </w:r>
      <w:proofErr w:type="spellStart"/>
      <w:r>
        <w:t>Binusmaya</w:t>
      </w:r>
      <w:proofErr w:type="spellEnd"/>
      <w:r>
        <w:t>.</w:t>
      </w:r>
    </w:p>
    <w:p w14:paraId="5B46AB0E" w14:textId="77777777" w:rsidR="00730EEA" w:rsidRPr="0057465F" w:rsidRDefault="00730EEA" w:rsidP="00730EEA">
      <w:pPr>
        <w:pStyle w:val="ListParagraph"/>
        <w:numPr>
          <w:ilvl w:val="0"/>
          <w:numId w:val="7"/>
        </w:numPr>
        <w:tabs>
          <w:tab w:val="clear" w:pos="3600"/>
        </w:tabs>
        <w:ind w:left="360"/>
        <w:jc w:val="both"/>
        <w:rPr>
          <w:color w:val="000000"/>
        </w:rPr>
      </w:pPr>
      <w:r w:rsidRPr="0057465F">
        <w:rPr>
          <w:color w:val="000000"/>
        </w:rPr>
        <w:t xml:space="preserve">All validations must use the </w:t>
      </w:r>
      <w:r w:rsidRPr="0057465F">
        <w:rPr>
          <w:b/>
          <w:color w:val="000000"/>
        </w:rPr>
        <w:t>techniques</w:t>
      </w:r>
      <w:r w:rsidRPr="0057465F">
        <w:rPr>
          <w:color w:val="000000"/>
        </w:rPr>
        <w:t xml:space="preserve"> taught during </w:t>
      </w:r>
      <w:r w:rsidRPr="0057465F">
        <w:rPr>
          <w:b/>
          <w:color w:val="000000"/>
        </w:rPr>
        <w:t>practicum</w:t>
      </w:r>
      <w:r w:rsidRPr="0057465F">
        <w:rPr>
          <w:lang w:val="id-ID"/>
        </w:rPr>
        <w:t>.</w:t>
      </w:r>
      <w:r w:rsidRPr="00B46136">
        <w:t xml:space="preserve"> </w:t>
      </w:r>
      <w:r w:rsidRPr="003437F5">
        <w:t xml:space="preserve">(Another language or Regular Expression is </w:t>
      </w:r>
      <w:r w:rsidRPr="0057465F">
        <w:rPr>
          <w:b/>
        </w:rPr>
        <w:t>prohibited</w:t>
      </w:r>
      <w:r>
        <w:t>).</w:t>
      </w:r>
    </w:p>
    <w:p w14:paraId="411D27CE" w14:textId="77777777" w:rsidR="00730EEA" w:rsidRPr="00195301" w:rsidRDefault="00730EEA" w:rsidP="00730EEA">
      <w:pPr>
        <w:numPr>
          <w:ilvl w:val="0"/>
          <w:numId w:val="7"/>
        </w:numPr>
        <w:tabs>
          <w:tab w:val="num" w:pos="360"/>
        </w:tabs>
        <w:ind w:left="360"/>
        <w:jc w:val="both"/>
        <w:rPr>
          <w:color w:val="000000"/>
        </w:rPr>
      </w:pPr>
      <w:r>
        <w:rPr>
          <w:color w:val="000000"/>
        </w:rPr>
        <w:t xml:space="preserve">Collect appropriate files for this subject based on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</w:t>
      </w:r>
      <w:r>
        <w:t xml:space="preserve">that can be downloaded from </w:t>
      </w:r>
      <w:proofErr w:type="spellStart"/>
      <w:r>
        <w:t>Binusmaya</w:t>
      </w:r>
      <w:proofErr w:type="spellEnd"/>
      <w:r>
        <w:t>.</w:t>
      </w:r>
    </w:p>
    <w:p w14:paraId="168CDD02" w14:textId="77777777" w:rsidR="00195301" w:rsidRDefault="00195301" w:rsidP="00730EEA">
      <w:pPr>
        <w:numPr>
          <w:ilvl w:val="0"/>
          <w:numId w:val="7"/>
        </w:numPr>
        <w:tabs>
          <w:tab w:val="num" w:pos="360"/>
        </w:tabs>
        <w:ind w:left="360"/>
        <w:jc w:val="both"/>
        <w:rPr>
          <w:rStyle w:val="longtext"/>
          <w:color w:val="000000"/>
        </w:rPr>
      </w:pPr>
      <w:r>
        <w:t xml:space="preserve">Please use </w:t>
      </w:r>
      <w:r w:rsidRPr="00195301">
        <w:rPr>
          <w:b/>
        </w:rPr>
        <w:t>L</w:t>
      </w:r>
      <w:r>
        <w:rPr>
          <w:b/>
        </w:rPr>
        <w:t xml:space="preserve">INQ </w:t>
      </w:r>
      <w:r>
        <w:t>as the language syntax for querying data</w:t>
      </w:r>
    </w:p>
    <w:p w14:paraId="35076108" w14:textId="77777777" w:rsidR="00730EEA" w:rsidRDefault="00730EEA" w:rsidP="00730EEA">
      <w:pPr>
        <w:numPr>
          <w:ilvl w:val="0"/>
          <w:numId w:val="7"/>
        </w:numPr>
        <w:tabs>
          <w:tab w:val="num" w:pos="360"/>
        </w:tabs>
        <w:ind w:left="360"/>
        <w:jc w:val="both"/>
        <w:rPr>
          <w:rStyle w:val="longtext"/>
          <w:color w:val="FF0000"/>
        </w:rPr>
      </w:pPr>
      <w:r>
        <w:rPr>
          <w:rStyle w:val="longtext"/>
          <w:shd w:val="clear" w:color="auto" w:fill="FFFFFF"/>
        </w:rPr>
        <w:t>Include the other files that can support your project, such as:</w:t>
      </w:r>
    </w:p>
    <w:p w14:paraId="7722386F" w14:textId="77777777" w:rsidR="00730EEA" w:rsidRDefault="00730EEA" w:rsidP="00730EEA">
      <w:pPr>
        <w:numPr>
          <w:ilvl w:val="1"/>
          <w:numId w:val="7"/>
        </w:numPr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All files in your project</w:t>
      </w:r>
    </w:p>
    <w:p w14:paraId="76DBF3EE" w14:textId="77777777" w:rsidR="00730EEA" w:rsidRDefault="00730EEA" w:rsidP="00730EEA">
      <w:pPr>
        <w:numPr>
          <w:ilvl w:val="1"/>
          <w:numId w:val="7"/>
        </w:numPr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Other files (image, audio, video, etc.) used in your project</w:t>
      </w:r>
    </w:p>
    <w:p w14:paraId="6F29EA2B" w14:textId="77777777" w:rsidR="00730EEA" w:rsidRDefault="00730EEA" w:rsidP="00730EEA">
      <w:pPr>
        <w:numPr>
          <w:ilvl w:val="1"/>
          <w:numId w:val="7"/>
        </w:numPr>
        <w:jc w:val="both"/>
        <w:rPr>
          <w:rStyle w:val="longtext"/>
          <w:color w:val="000000"/>
        </w:rPr>
      </w:pPr>
      <w:r>
        <w:rPr>
          <w:rStyle w:val="longtext"/>
          <w:color w:val="000000"/>
        </w:rPr>
        <w:t>*.DOC file (documentation of your project) that contains the reference links of additional files (image, audio, video, etc.) used in your project</w:t>
      </w:r>
    </w:p>
    <w:p w14:paraId="36096570" w14:textId="77777777" w:rsidR="00730EEA" w:rsidRPr="0005262D" w:rsidRDefault="00730EEA" w:rsidP="00730EEA">
      <w:pPr>
        <w:ind w:left="720"/>
        <w:jc w:val="both"/>
        <w:rPr>
          <w:color w:val="000000"/>
        </w:rPr>
      </w:pPr>
    </w:p>
    <w:p w14:paraId="2185503B" w14:textId="77777777" w:rsidR="00730EEA" w:rsidRPr="0005262D" w:rsidRDefault="00730EEA" w:rsidP="00730EEA">
      <w:pPr>
        <w:ind w:left="720"/>
        <w:jc w:val="both"/>
        <w:rPr>
          <w:color w:val="000000"/>
        </w:rPr>
      </w:pPr>
    </w:p>
    <w:p w14:paraId="1263B969" w14:textId="77777777" w:rsidR="00C44C42" w:rsidRPr="004D09C8" w:rsidRDefault="00C44C42" w:rsidP="004D09C8">
      <w:pPr>
        <w:tabs>
          <w:tab w:val="left" w:pos="990"/>
        </w:tabs>
        <w:rPr>
          <w:color w:val="000000"/>
        </w:rPr>
      </w:pPr>
    </w:p>
    <w:sectPr w:rsidR="00C44C42" w:rsidRPr="004D09C8" w:rsidSect="00237307">
      <w:headerReference w:type="default" r:id="rId32"/>
      <w:footerReference w:type="default" r:id="rId33"/>
      <w:headerReference w:type="first" r:id="rId34"/>
      <w:footerReference w:type="first" r:id="rId35"/>
      <w:pgSz w:w="12240" w:h="15840" w:code="1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E24268" w14:textId="77777777" w:rsidR="00994F0A" w:rsidRDefault="00994F0A" w:rsidP="00273E4A">
      <w:r>
        <w:separator/>
      </w:r>
    </w:p>
  </w:endnote>
  <w:endnote w:type="continuationSeparator" w:id="0">
    <w:p w14:paraId="5703531D" w14:textId="77777777" w:rsidR="00994F0A" w:rsidRDefault="00994F0A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ED606" w14:textId="7F5937F8" w:rsidR="00E974A6" w:rsidRDefault="00211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1" distB="4294967291" distL="114300" distR="114300" simplePos="0" relativeHeight="251657216" behindDoc="0" locked="0" layoutInCell="1" allowOverlap="1" wp14:anchorId="5894609E" wp14:editId="14759EC9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F954B7" id="Line 1" o:spid="_x0000_s1026" style="position:absolute;z-index:25165721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SmFAIAACk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"/>
          </w:pict>
        </mc:Fallback>
      </mc:AlternateContent>
    </w:r>
  </w:p>
  <w:p w14:paraId="66B574CD" w14:textId="77777777" w:rsidR="00E974A6" w:rsidRPr="000F1EBF" w:rsidRDefault="00E974A6" w:rsidP="000F1EBF">
    <w:pPr>
      <w:tabs>
        <w:tab w:val="left" w:pos="1080"/>
      </w:tabs>
      <w:rPr>
        <w:rStyle w:val="PageNumber"/>
        <w:lang w:val="id-ID"/>
      </w:rPr>
    </w:pPr>
    <w:r w:rsidRPr="000F1EBF">
      <w:rPr>
        <w:sz w:val="22"/>
        <w:szCs w:val="22"/>
        <w:lang w:val="id-ID"/>
      </w:rPr>
      <w:t xml:space="preserve">Halaman : </w:t>
    </w:r>
    <w:r>
      <w:rPr>
        <w:sz w:val="22"/>
        <w:szCs w:val="22"/>
      </w:rPr>
      <w:tab/>
    </w:r>
    <w:r w:rsidR="003C6604" w:rsidRPr="000F1EBF">
      <w:rPr>
        <w:sz w:val="22"/>
        <w:szCs w:val="22"/>
        <w:lang w:val="id-ID"/>
      </w:rPr>
      <w:fldChar w:fldCharType="begin"/>
    </w:r>
    <w:r w:rsidRPr="000F1EBF">
      <w:rPr>
        <w:sz w:val="22"/>
        <w:szCs w:val="22"/>
        <w:lang w:val="id-ID"/>
      </w:rPr>
      <w:instrText xml:space="preserve"> PAGE </w:instrText>
    </w:r>
    <w:r w:rsidR="003C6604" w:rsidRPr="000F1EBF">
      <w:rPr>
        <w:sz w:val="22"/>
        <w:szCs w:val="22"/>
        <w:lang w:val="id-ID"/>
      </w:rPr>
      <w:fldChar w:fldCharType="separate"/>
    </w:r>
    <w:r w:rsidR="009C43F5">
      <w:rPr>
        <w:noProof/>
        <w:sz w:val="22"/>
        <w:szCs w:val="22"/>
        <w:lang w:val="id-ID"/>
      </w:rPr>
      <w:t>21</w:t>
    </w:r>
    <w:r w:rsidR="003C6604" w:rsidRPr="000F1EBF">
      <w:rPr>
        <w:sz w:val="22"/>
        <w:szCs w:val="22"/>
        <w:lang w:val="id-ID"/>
      </w:rPr>
      <w:fldChar w:fldCharType="end"/>
    </w:r>
    <w:r w:rsidRPr="000F1EBF">
      <w:rPr>
        <w:sz w:val="22"/>
        <w:szCs w:val="22"/>
        <w:lang w:val="id-ID"/>
      </w:rPr>
      <w:t xml:space="preserve"> dari </w:t>
    </w:r>
    <w:r w:rsidR="003C6604" w:rsidRPr="000F1EBF">
      <w:rPr>
        <w:sz w:val="22"/>
        <w:szCs w:val="22"/>
        <w:lang w:val="id-ID"/>
      </w:rPr>
      <w:fldChar w:fldCharType="begin"/>
    </w:r>
    <w:r w:rsidRPr="000F1EBF">
      <w:rPr>
        <w:sz w:val="22"/>
        <w:szCs w:val="22"/>
        <w:lang w:val="id-ID"/>
      </w:rPr>
      <w:instrText xml:space="preserve"> NUMPAGES  </w:instrText>
    </w:r>
    <w:r w:rsidR="003C6604" w:rsidRPr="000F1EBF">
      <w:rPr>
        <w:sz w:val="22"/>
        <w:szCs w:val="22"/>
        <w:lang w:val="id-ID"/>
      </w:rPr>
      <w:fldChar w:fldCharType="separate"/>
    </w:r>
    <w:r w:rsidR="009C43F5">
      <w:rPr>
        <w:noProof/>
        <w:sz w:val="22"/>
        <w:szCs w:val="22"/>
        <w:lang w:val="id-ID"/>
      </w:rPr>
      <w:t>21</w:t>
    </w:r>
    <w:r w:rsidR="003C6604" w:rsidRPr="000F1EBF">
      <w:rPr>
        <w:sz w:val="22"/>
        <w:szCs w:val="22"/>
        <w:lang w:val="id-ID"/>
      </w:rPr>
      <w:fldChar w:fldCharType="end"/>
    </w:r>
  </w:p>
  <w:p w14:paraId="5A4EC765" w14:textId="77777777" w:rsidR="00E974A6" w:rsidRPr="005F794B" w:rsidRDefault="00E974A6" w:rsidP="003F71D2">
    <w:pPr>
      <w:tabs>
        <w:tab w:val="left" w:pos="1080"/>
      </w:tabs>
      <w:rPr>
        <w:lang w:val="id-ID"/>
      </w:rPr>
    </w:pPr>
    <w:r>
      <w:rPr>
        <w:rStyle w:val="PageNumber"/>
        <w:i/>
        <w:sz w:val="20"/>
        <w:szCs w:val="20"/>
        <w:lang w:val="id-ID"/>
      </w:rPr>
      <w:t>Page</w:t>
    </w:r>
    <w:r>
      <w:rPr>
        <w:rStyle w:val="PageNumber"/>
        <w:i/>
        <w:sz w:val="20"/>
        <w:szCs w:val="20"/>
      </w:rPr>
      <w:tab/>
    </w:r>
    <w:r w:rsidR="003C6604" w:rsidRPr="005F794B">
      <w:rPr>
        <w:i/>
        <w:sz w:val="20"/>
        <w:szCs w:val="20"/>
        <w:lang w:val="id-ID"/>
      </w:rPr>
      <w:fldChar w:fldCharType="begin"/>
    </w:r>
    <w:r w:rsidRPr="005F794B">
      <w:rPr>
        <w:i/>
        <w:sz w:val="20"/>
        <w:szCs w:val="20"/>
        <w:lang w:val="id-ID"/>
      </w:rPr>
      <w:instrText xml:space="preserve"> PAGE </w:instrText>
    </w:r>
    <w:r w:rsidR="003C6604" w:rsidRPr="005F794B">
      <w:rPr>
        <w:i/>
        <w:sz w:val="20"/>
        <w:szCs w:val="20"/>
        <w:lang w:val="id-ID"/>
      </w:rPr>
      <w:fldChar w:fldCharType="separate"/>
    </w:r>
    <w:r w:rsidR="009C43F5">
      <w:rPr>
        <w:i/>
        <w:noProof/>
        <w:sz w:val="20"/>
        <w:szCs w:val="20"/>
        <w:lang w:val="id-ID"/>
      </w:rPr>
      <w:t>21</w:t>
    </w:r>
    <w:r w:rsidR="003C6604" w:rsidRPr="005F794B">
      <w:rPr>
        <w:i/>
        <w:sz w:val="20"/>
        <w:szCs w:val="20"/>
        <w:lang w:val="id-ID"/>
      </w:rPr>
      <w:fldChar w:fldCharType="end"/>
    </w:r>
    <w:r w:rsidRPr="005F794B">
      <w:rPr>
        <w:i/>
        <w:sz w:val="20"/>
        <w:szCs w:val="20"/>
        <w:lang w:val="id-ID"/>
      </w:rPr>
      <w:t xml:space="preserve"> of </w:t>
    </w:r>
    <w:r w:rsidR="003C6604" w:rsidRPr="005F794B">
      <w:rPr>
        <w:i/>
        <w:sz w:val="20"/>
        <w:szCs w:val="20"/>
        <w:lang w:val="id-ID"/>
      </w:rPr>
      <w:fldChar w:fldCharType="begin"/>
    </w:r>
    <w:r w:rsidRPr="005F794B">
      <w:rPr>
        <w:i/>
        <w:sz w:val="20"/>
        <w:szCs w:val="20"/>
        <w:lang w:val="id-ID"/>
      </w:rPr>
      <w:instrText xml:space="preserve"> NUMPAGES  </w:instrText>
    </w:r>
    <w:r w:rsidR="003C6604" w:rsidRPr="005F794B">
      <w:rPr>
        <w:i/>
        <w:sz w:val="20"/>
        <w:szCs w:val="20"/>
        <w:lang w:val="id-ID"/>
      </w:rPr>
      <w:fldChar w:fldCharType="separate"/>
    </w:r>
    <w:r w:rsidR="009C43F5">
      <w:rPr>
        <w:i/>
        <w:noProof/>
        <w:sz w:val="20"/>
        <w:szCs w:val="20"/>
        <w:lang w:val="id-ID"/>
      </w:rPr>
      <w:t>21</w:t>
    </w:r>
    <w:r w:rsidR="003C6604" w:rsidRPr="005F794B">
      <w:rPr>
        <w:i/>
        <w:sz w:val="20"/>
        <w:szCs w:val="20"/>
        <w:lang w:val="id-ID"/>
      </w:rPr>
      <w:fldChar w:fldCharType="end"/>
    </w:r>
  </w:p>
  <w:p w14:paraId="1B444F40" w14:textId="77777777" w:rsidR="00E974A6" w:rsidRPr="0093677F" w:rsidRDefault="00E974A6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113BB" w14:textId="74FC3E60" w:rsidR="00E974A6" w:rsidRDefault="00211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1" distB="4294967291" distL="114300" distR="114300" simplePos="0" relativeHeight="251658240" behindDoc="0" locked="0" layoutInCell="1" allowOverlap="1" wp14:anchorId="4F4B7CAB" wp14:editId="55BDFF69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2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38E592" id="Line 2" o:spid="_x0000_s1026" style="position:absolute;z-index:25165824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2YPEwIAACk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"/>
          </w:pict>
        </mc:Fallback>
      </mc:AlternateContent>
    </w:r>
  </w:p>
  <w:p w14:paraId="07AEF947" w14:textId="77777777" w:rsidR="00E974A6" w:rsidRPr="005F794B" w:rsidRDefault="00E974A6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r w:rsidR="003C6604" w:rsidRPr="005F794B">
      <w:rPr>
        <w:lang w:val="id-ID"/>
      </w:rPr>
      <w:fldChar w:fldCharType="begin"/>
    </w:r>
    <w:r w:rsidRPr="005F794B">
      <w:rPr>
        <w:lang w:val="id-ID"/>
      </w:rPr>
      <w:instrText xml:space="preserve"> PAGE </w:instrText>
    </w:r>
    <w:r w:rsidR="003C6604" w:rsidRPr="005F794B">
      <w:rPr>
        <w:lang w:val="id-ID"/>
      </w:rPr>
      <w:fldChar w:fldCharType="separate"/>
    </w:r>
    <w:r>
      <w:rPr>
        <w:noProof/>
        <w:lang w:val="id-ID"/>
      </w:rPr>
      <w:t>1</w:t>
    </w:r>
    <w:r w:rsidR="003C6604" w:rsidRPr="005F794B">
      <w:rPr>
        <w:lang w:val="id-ID"/>
      </w:rPr>
      <w:fldChar w:fldCharType="end"/>
    </w:r>
    <w:r w:rsidRPr="005F794B">
      <w:rPr>
        <w:lang w:val="id-ID"/>
      </w:rPr>
      <w:t xml:space="preserve"> dari </w:t>
    </w:r>
    <w:r w:rsidR="003C6604" w:rsidRPr="005F794B">
      <w:rPr>
        <w:lang w:val="id-ID"/>
      </w:rPr>
      <w:fldChar w:fldCharType="begin"/>
    </w:r>
    <w:r w:rsidRPr="005F794B">
      <w:rPr>
        <w:lang w:val="id-ID"/>
      </w:rPr>
      <w:instrText xml:space="preserve"> NUMPAGES  </w:instrText>
    </w:r>
    <w:r w:rsidR="003C6604" w:rsidRPr="005F794B">
      <w:rPr>
        <w:lang w:val="id-ID"/>
      </w:rPr>
      <w:fldChar w:fldCharType="separate"/>
    </w:r>
    <w:r w:rsidR="004F21AB">
      <w:rPr>
        <w:noProof/>
        <w:lang w:val="id-ID"/>
      </w:rPr>
      <w:t>1</w:t>
    </w:r>
    <w:r w:rsidR="003C6604" w:rsidRPr="005F794B">
      <w:rPr>
        <w:lang w:val="id-ID"/>
      </w:rPr>
      <w:fldChar w:fldCharType="end"/>
    </w:r>
  </w:p>
  <w:p w14:paraId="5E9DD482" w14:textId="77777777" w:rsidR="00E974A6" w:rsidRPr="005F794B" w:rsidRDefault="00E974A6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r w:rsidR="003C6604" w:rsidRPr="005F794B">
      <w:rPr>
        <w:i/>
        <w:sz w:val="20"/>
        <w:szCs w:val="20"/>
        <w:lang w:val="id-ID"/>
      </w:rPr>
      <w:fldChar w:fldCharType="begin"/>
    </w:r>
    <w:r w:rsidRPr="005F794B">
      <w:rPr>
        <w:i/>
        <w:sz w:val="20"/>
        <w:szCs w:val="20"/>
        <w:lang w:val="id-ID"/>
      </w:rPr>
      <w:instrText xml:space="preserve"> PAGE </w:instrText>
    </w:r>
    <w:r w:rsidR="003C6604" w:rsidRPr="005F794B">
      <w:rPr>
        <w:i/>
        <w:sz w:val="20"/>
        <w:szCs w:val="20"/>
        <w:lang w:val="id-ID"/>
      </w:rPr>
      <w:fldChar w:fldCharType="separate"/>
    </w:r>
    <w:r>
      <w:rPr>
        <w:i/>
        <w:noProof/>
        <w:sz w:val="20"/>
        <w:szCs w:val="20"/>
        <w:lang w:val="id-ID"/>
      </w:rPr>
      <w:t>1</w:t>
    </w:r>
    <w:r w:rsidR="003C6604" w:rsidRPr="005F794B">
      <w:rPr>
        <w:i/>
        <w:sz w:val="20"/>
        <w:szCs w:val="20"/>
        <w:lang w:val="id-ID"/>
      </w:rPr>
      <w:fldChar w:fldCharType="end"/>
    </w:r>
    <w:r w:rsidRPr="005F794B">
      <w:rPr>
        <w:i/>
        <w:sz w:val="20"/>
        <w:szCs w:val="20"/>
        <w:lang w:val="id-ID"/>
      </w:rPr>
      <w:t xml:space="preserve"> of </w:t>
    </w:r>
    <w:r w:rsidR="003C6604" w:rsidRPr="005F794B">
      <w:rPr>
        <w:i/>
        <w:sz w:val="20"/>
        <w:szCs w:val="20"/>
        <w:lang w:val="id-ID"/>
      </w:rPr>
      <w:fldChar w:fldCharType="begin"/>
    </w:r>
    <w:r w:rsidRPr="005F794B">
      <w:rPr>
        <w:i/>
        <w:sz w:val="20"/>
        <w:szCs w:val="20"/>
        <w:lang w:val="id-ID"/>
      </w:rPr>
      <w:instrText xml:space="preserve"> NUMPAGES  </w:instrText>
    </w:r>
    <w:r w:rsidR="003C6604" w:rsidRPr="005F794B">
      <w:rPr>
        <w:i/>
        <w:sz w:val="20"/>
        <w:szCs w:val="20"/>
        <w:lang w:val="id-ID"/>
      </w:rPr>
      <w:fldChar w:fldCharType="separate"/>
    </w:r>
    <w:r w:rsidR="004F21AB">
      <w:rPr>
        <w:i/>
        <w:noProof/>
        <w:sz w:val="20"/>
        <w:szCs w:val="20"/>
        <w:lang w:val="id-ID"/>
      </w:rPr>
      <w:t>1</w:t>
    </w:r>
    <w:r w:rsidR="003C6604" w:rsidRPr="005F794B">
      <w:rPr>
        <w:i/>
        <w:sz w:val="20"/>
        <w:szCs w:val="20"/>
        <w:lang w:val="id-ID"/>
      </w:rPr>
      <w:fldChar w:fldCharType="end"/>
    </w:r>
  </w:p>
  <w:p w14:paraId="67EE7683" w14:textId="77777777" w:rsidR="00E974A6" w:rsidRDefault="00E974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A777B3" w14:textId="77777777" w:rsidR="00994F0A" w:rsidRDefault="00994F0A" w:rsidP="00273E4A">
      <w:r>
        <w:separator/>
      </w:r>
    </w:p>
  </w:footnote>
  <w:footnote w:type="continuationSeparator" w:id="0">
    <w:p w14:paraId="1BFAB8D8" w14:textId="77777777" w:rsidR="00994F0A" w:rsidRDefault="00994F0A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5111"/>
      <w:gridCol w:w="5113"/>
    </w:tblGrid>
    <w:tr w:rsidR="00E974A6" w14:paraId="70F39FC8" w14:textId="77777777" w:rsidTr="00D62A9C">
      <w:tc>
        <w:tcPr>
          <w:tcW w:w="5220" w:type="dxa"/>
        </w:tcPr>
        <w:p w14:paraId="32BA71C1" w14:textId="77777777" w:rsidR="00E974A6" w:rsidRPr="00D62A9C" w:rsidRDefault="00E45427" w:rsidP="00D62A9C">
          <w:pPr>
            <w:pStyle w:val="Header"/>
            <w:tabs>
              <w:tab w:val="clear" w:pos="9360"/>
            </w:tabs>
            <w:rPr>
              <w:b/>
              <w:sz w:val="20"/>
              <w:szCs w:val="22"/>
            </w:rPr>
          </w:pPr>
          <w:r>
            <w:rPr>
              <w:b/>
              <w:sz w:val="20"/>
              <w:szCs w:val="22"/>
            </w:rPr>
            <w:t>210915</w:t>
          </w:r>
        </w:p>
      </w:tc>
      <w:tc>
        <w:tcPr>
          <w:tcW w:w="5220" w:type="dxa"/>
        </w:tcPr>
        <w:p w14:paraId="35AAB522" w14:textId="77777777" w:rsidR="00E974A6" w:rsidRPr="00D62A9C" w:rsidRDefault="00E974A6" w:rsidP="00CE4E10">
          <w:pPr>
            <w:pStyle w:val="Header"/>
            <w:tabs>
              <w:tab w:val="clear" w:pos="9360"/>
            </w:tabs>
            <w:jc w:val="right"/>
            <w:rPr>
              <w:b/>
              <w:sz w:val="20"/>
              <w:szCs w:val="22"/>
              <w:lang w:val="id-ID"/>
            </w:rPr>
          </w:pPr>
          <w:r w:rsidRPr="00D62A9C">
            <w:rPr>
              <w:b/>
              <w:sz w:val="20"/>
              <w:szCs w:val="20"/>
              <w:lang w:val="sv-SE"/>
            </w:rPr>
            <w:t>FM-BINUS-AA-FPT-66/R</w:t>
          </w:r>
          <w:r w:rsidR="00CE4E10">
            <w:rPr>
              <w:b/>
              <w:sz w:val="20"/>
              <w:szCs w:val="20"/>
              <w:lang w:val="sv-SE"/>
            </w:rPr>
            <w:t>6</w:t>
          </w:r>
        </w:p>
      </w:tc>
    </w:tr>
  </w:tbl>
  <w:p w14:paraId="4D45B1F8" w14:textId="77777777" w:rsidR="00E974A6" w:rsidRDefault="00E974A6" w:rsidP="005D0782">
    <w:pPr>
      <w:pStyle w:val="Header"/>
      <w:tabs>
        <w:tab w:val="clear" w:pos="9360"/>
      </w:tabs>
    </w:pPr>
    <w:r>
      <w:tab/>
    </w:r>
  </w:p>
  <w:p w14:paraId="05C949BE" w14:textId="77777777" w:rsidR="00E974A6" w:rsidRDefault="00E974A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0CB966" w14:textId="77777777" w:rsidR="00E974A6" w:rsidRDefault="00E974A6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A4520"/>
    <w:multiLevelType w:val="hybridMultilevel"/>
    <w:tmpl w:val="40DA69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A84479"/>
    <w:multiLevelType w:val="hybridMultilevel"/>
    <w:tmpl w:val="1866592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23A2564"/>
    <w:multiLevelType w:val="hybridMultilevel"/>
    <w:tmpl w:val="2980639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67440F6"/>
    <w:multiLevelType w:val="hybridMultilevel"/>
    <w:tmpl w:val="BC42C1B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88F7A53"/>
    <w:multiLevelType w:val="hybridMultilevel"/>
    <w:tmpl w:val="99C6D22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9E12A42"/>
    <w:multiLevelType w:val="hybridMultilevel"/>
    <w:tmpl w:val="C9CC4956"/>
    <w:lvl w:ilvl="0" w:tplc="A2563DB0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800854"/>
    <w:multiLevelType w:val="hybridMultilevel"/>
    <w:tmpl w:val="4ACCCA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C490212"/>
    <w:multiLevelType w:val="hybridMultilevel"/>
    <w:tmpl w:val="A634C798"/>
    <w:lvl w:ilvl="0" w:tplc="46EA0D72">
      <w:start w:val="1"/>
      <w:numFmt w:val="bullet"/>
      <w:lvlText w:val="-"/>
      <w:lvlJc w:val="left"/>
      <w:pPr>
        <w:ind w:left="324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>
    <w:nsid w:val="0C9601A4"/>
    <w:multiLevelType w:val="hybridMultilevel"/>
    <w:tmpl w:val="17440F3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0CA53916"/>
    <w:multiLevelType w:val="hybridMultilevel"/>
    <w:tmpl w:val="7FCC53B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0CE73558"/>
    <w:multiLevelType w:val="hybridMultilevel"/>
    <w:tmpl w:val="46C4388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55805C4"/>
    <w:multiLevelType w:val="hybridMultilevel"/>
    <w:tmpl w:val="C71275A2"/>
    <w:lvl w:ilvl="0" w:tplc="A2563DB0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BC08D1"/>
    <w:multiLevelType w:val="hybridMultilevel"/>
    <w:tmpl w:val="DB2E1F5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EBE1863"/>
    <w:multiLevelType w:val="hybridMultilevel"/>
    <w:tmpl w:val="8D54735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1A910E5"/>
    <w:multiLevelType w:val="hybridMultilevel"/>
    <w:tmpl w:val="EED86CA6"/>
    <w:lvl w:ilvl="0" w:tplc="523E641C">
      <w:start w:val="1"/>
      <w:numFmt w:val="decimal"/>
      <w:lvlText w:val="%1."/>
      <w:lvlJc w:val="left"/>
      <w:pPr>
        <w:ind w:left="17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>
    <w:nsid w:val="24E06EF1"/>
    <w:multiLevelType w:val="hybridMultilevel"/>
    <w:tmpl w:val="0C20734E"/>
    <w:lvl w:ilvl="0" w:tplc="48C29524">
      <w:start w:val="1"/>
      <w:numFmt w:val="decimal"/>
      <w:lvlText w:val="%1."/>
      <w:lvlJc w:val="left"/>
      <w:pPr>
        <w:ind w:left="13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>
    <w:nsid w:val="2A6C1B32"/>
    <w:multiLevelType w:val="hybridMultilevel"/>
    <w:tmpl w:val="3E7208F6"/>
    <w:lvl w:ilvl="0" w:tplc="1A06DBF6">
      <w:start w:val="1"/>
      <w:numFmt w:val="bullet"/>
      <w:lvlText w:val="-"/>
      <w:lvlJc w:val="left"/>
      <w:pPr>
        <w:ind w:left="-1350" w:hanging="360"/>
      </w:pPr>
      <w:rPr>
        <w:rFonts w:ascii="Times New Roman" w:eastAsia="MS Mincho" w:hAnsi="Times New Roman" w:cs="Times New Roman" w:hint="default"/>
        <w:color w:val="auto"/>
      </w:rPr>
    </w:lvl>
    <w:lvl w:ilvl="1" w:tplc="A2563DB0">
      <w:start w:val="1"/>
      <w:numFmt w:val="bullet"/>
      <w:lvlText w:val="-"/>
      <w:lvlJc w:val="left"/>
      <w:pPr>
        <w:ind w:left="-630" w:hanging="360"/>
      </w:pPr>
      <w:rPr>
        <w:rFonts w:ascii="Times New Roman" w:eastAsia="MS Mincho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</w:abstractNum>
  <w:abstractNum w:abstractNumId="18">
    <w:nsid w:val="2ABF2E73"/>
    <w:multiLevelType w:val="hybridMultilevel"/>
    <w:tmpl w:val="6FA0BD98"/>
    <w:lvl w:ilvl="0" w:tplc="04090003">
      <w:start w:val="1"/>
      <w:numFmt w:val="bullet"/>
      <w:lvlText w:val="o"/>
      <w:lvlJc w:val="left"/>
      <w:pPr>
        <w:ind w:left="14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9">
    <w:nsid w:val="30CC49E7"/>
    <w:multiLevelType w:val="hybridMultilevel"/>
    <w:tmpl w:val="E1C040C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01A67DD"/>
    <w:multiLevelType w:val="hybridMultilevel"/>
    <w:tmpl w:val="A9F492D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1A80D11"/>
    <w:multiLevelType w:val="hybridMultilevel"/>
    <w:tmpl w:val="DFC8A798"/>
    <w:lvl w:ilvl="0" w:tplc="2DD6D7F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4A5B1F"/>
    <w:multiLevelType w:val="hybridMultilevel"/>
    <w:tmpl w:val="20AE12A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4996816"/>
    <w:multiLevelType w:val="hybridMultilevel"/>
    <w:tmpl w:val="DC4AC336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4">
    <w:nsid w:val="47677C42"/>
    <w:multiLevelType w:val="hybridMultilevel"/>
    <w:tmpl w:val="AD0E5E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8FB06EF"/>
    <w:multiLevelType w:val="hybridMultilevel"/>
    <w:tmpl w:val="11ECF3EE"/>
    <w:lvl w:ilvl="0" w:tplc="88AA84B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E8E716F"/>
    <w:multiLevelType w:val="hybridMultilevel"/>
    <w:tmpl w:val="E716F492"/>
    <w:lvl w:ilvl="0" w:tplc="1FB27B66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  <w:rPr>
        <w:color w:val="000000"/>
        <w:lang w:val="en-US"/>
      </w:rPr>
    </w:lvl>
    <w:lvl w:ilvl="1" w:tplc="12A0FC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1876C7C"/>
    <w:multiLevelType w:val="hybridMultilevel"/>
    <w:tmpl w:val="57A4A5D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D7A65F1"/>
    <w:multiLevelType w:val="hybridMultilevel"/>
    <w:tmpl w:val="494A30EA"/>
    <w:lvl w:ilvl="0" w:tplc="04090003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29">
    <w:nsid w:val="648B6C99"/>
    <w:multiLevelType w:val="hybridMultilevel"/>
    <w:tmpl w:val="02246A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6064584"/>
    <w:multiLevelType w:val="hybridMultilevel"/>
    <w:tmpl w:val="20CA4CD8"/>
    <w:lvl w:ilvl="0" w:tplc="1A06DBF6">
      <w:start w:val="1"/>
      <w:numFmt w:val="bullet"/>
      <w:lvlText w:val="-"/>
      <w:lvlJc w:val="left"/>
      <w:pPr>
        <w:ind w:left="-1350" w:hanging="360"/>
      </w:pPr>
      <w:rPr>
        <w:rFonts w:ascii="Times New Roman" w:eastAsia="MS Mincho" w:hAnsi="Times New Roman" w:cs="Times New Roman" w:hint="default"/>
        <w:color w:val="auto"/>
      </w:rPr>
    </w:lvl>
    <w:lvl w:ilvl="1" w:tplc="A2563DB0">
      <w:start w:val="1"/>
      <w:numFmt w:val="bullet"/>
      <w:lvlText w:val="-"/>
      <w:lvlJc w:val="left"/>
      <w:pPr>
        <w:ind w:left="-630" w:hanging="360"/>
      </w:pPr>
      <w:rPr>
        <w:rFonts w:ascii="Times New Roman" w:eastAsia="MS Mincho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6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</w:abstractNum>
  <w:abstractNum w:abstractNumId="31">
    <w:nsid w:val="6EBD06E3"/>
    <w:multiLevelType w:val="hybridMultilevel"/>
    <w:tmpl w:val="B0CCFE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01570D"/>
    <w:multiLevelType w:val="hybridMultilevel"/>
    <w:tmpl w:val="A724B0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6637356"/>
    <w:multiLevelType w:val="hybridMultilevel"/>
    <w:tmpl w:val="F36618B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68D51FC"/>
    <w:multiLevelType w:val="hybridMultilevel"/>
    <w:tmpl w:val="45505C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CAE6F4E"/>
    <w:multiLevelType w:val="hybridMultilevel"/>
    <w:tmpl w:val="B90219D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4"/>
  </w:num>
  <w:num w:numId="3">
    <w:abstractNumId w:val="17"/>
  </w:num>
  <w:num w:numId="4">
    <w:abstractNumId w:val="16"/>
  </w:num>
  <w:num w:numId="5">
    <w:abstractNumId w:val="8"/>
  </w:num>
  <w:num w:numId="6">
    <w:abstractNumId w:val="32"/>
  </w:num>
  <w:num w:numId="7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0"/>
  </w:num>
  <w:num w:numId="9">
    <w:abstractNumId w:val="1"/>
  </w:num>
  <w:num w:numId="10">
    <w:abstractNumId w:val="22"/>
  </w:num>
  <w:num w:numId="11">
    <w:abstractNumId w:val="15"/>
  </w:num>
  <w:num w:numId="12">
    <w:abstractNumId w:val="25"/>
  </w:num>
  <w:num w:numId="13">
    <w:abstractNumId w:val="23"/>
  </w:num>
  <w:num w:numId="14">
    <w:abstractNumId w:val="27"/>
  </w:num>
  <w:num w:numId="15">
    <w:abstractNumId w:val="29"/>
  </w:num>
  <w:num w:numId="16">
    <w:abstractNumId w:val="9"/>
  </w:num>
  <w:num w:numId="17">
    <w:abstractNumId w:val="10"/>
  </w:num>
  <w:num w:numId="18">
    <w:abstractNumId w:val="24"/>
  </w:num>
  <w:num w:numId="19">
    <w:abstractNumId w:val="4"/>
  </w:num>
  <w:num w:numId="20">
    <w:abstractNumId w:val="11"/>
  </w:num>
  <w:num w:numId="21">
    <w:abstractNumId w:val="2"/>
  </w:num>
  <w:num w:numId="22">
    <w:abstractNumId w:val="3"/>
  </w:num>
  <w:num w:numId="23">
    <w:abstractNumId w:val="5"/>
  </w:num>
  <w:num w:numId="24">
    <w:abstractNumId w:val="14"/>
  </w:num>
  <w:num w:numId="25">
    <w:abstractNumId w:val="0"/>
  </w:num>
  <w:num w:numId="26">
    <w:abstractNumId w:val="33"/>
  </w:num>
  <w:num w:numId="27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35"/>
  </w:num>
  <w:num w:numId="30">
    <w:abstractNumId w:val="6"/>
  </w:num>
  <w:num w:numId="31">
    <w:abstractNumId w:val="21"/>
  </w:num>
  <w:num w:numId="32">
    <w:abstractNumId w:val="7"/>
  </w:num>
  <w:num w:numId="33">
    <w:abstractNumId w:val="17"/>
  </w:num>
  <w:num w:numId="34">
    <w:abstractNumId w:val="30"/>
  </w:num>
  <w:num w:numId="35">
    <w:abstractNumId w:val="34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9"/>
  </w:num>
  <w:num w:numId="37">
    <w:abstractNumId w:val="28"/>
  </w:num>
  <w:num w:numId="38">
    <w:abstractNumId w:val="18"/>
  </w:num>
  <w:num w:numId="39">
    <w:abstractNumId w:val="31"/>
  </w:num>
  <w:num w:numId="40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09E"/>
    <w:rsid w:val="000009F1"/>
    <w:rsid w:val="00005B1D"/>
    <w:rsid w:val="000065CF"/>
    <w:rsid w:val="00007280"/>
    <w:rsid w:val="00007F68"/>
    <w:rsid w:val="00010649"/>
    <w:rsid w:val="00013259"/>
    <w:rsid w:val="00015F45"/>
    <w:rsid w:val="00016422"/>
    <w:rsid w:val="00016D05"/>
    <w:rsid w:val="00020F10"/>
    <w:rsid w:val="00022397"/>
    <w:rsid w:val="000231D6"/>
    <w:rsid w:val="00023D2A"/>
    <w:rsid w:val="00023D92"/>
    <w:rsid w:val="00030789"/>
    <w:rsid w:val="00031174"/>
    <w:rsid w:val="000350C8"/>
    <w:rsid w:val="000357F1"/>
    <w:rsid w:val="00035FF6"/>
    <w:rsid w:val="0003648A"/>
    <w:rsid w:val="00036ECA"/>
    <w:rsid w:val="00041772"/>
    <w:rsid w:val="00044F37"/>
    <w:rsid w:val="0004767F"/>
    <w:rsid w:val="00050006"/>
    <w:rsid w:val="00050EBC"/>
    <w:rsid w:val="00051154"/>
    <w:rsid w:val="0005262D"/>
    <w:rsid w:val="00053A52"/>
    <w:rsid w:val="00054601"/>
    <w:rsid w:val="0005516C"/>
    <w:rsid w:val="00057741"/>
    <w:rsid w:val="000607A9"/>
    <w:rsid w:val="000723B1"/>
    <w:rsid w:val="00072DE7"/>
    <w:rsid w:val="000732EB"/>
    <w:rsid w:val="000759E5"/>
    <w:rsid w:val="00082D39"/>
    <w:rsid w:val="000833DD"/>
    <w:rsid w:val="00085031"/>
    <w:rsid w:val="000853F3"/>
    <w:rsid w:val="000854A6"/>
    <w:rsid w:val="00085EAA"/>
    <w:rsid w:val="00086697"/>
    <w:rsid w:val="0008694B"/>
    <w:rsid w:val="00090322"/>
    <w:rsid w:val="00091307"/>
    <w:rsid w:val="0009216A"/>
    <w:rsid w:val="00093721"/>
    <w:rsid w:val="00096B50"/>
    <w:rsid w:val="00097691"/>
    <w:rsid w:val="000A0BAC"/>
    <w:rsid w:val="000A0C90"/>
    <w:rsid w:val="000A23D8"/>
    <w:rsid w:val="000A3F0F"/>
    <w:rsid w:val="000A3F41"/>
    <w:rsid w:val="000A7545"/>
    <w:rsid w:val="000B150D"/>
    <w:rsid w:val="000B1C34"/>
    <w:rsid w:val="000B2F0F"/>
    <w:rsid w:val="000B4341"/>
    <w:rsid w:val="000B49A5"/>
    <w:rsid w:val="000B5549"/>
    <w:rsid w:val="000B55A0"/>
    <w:rsid w:val="000B6526"/>
    <w:rsid w:val="000B69D0"/>
    <w:rsid w:val="000B7776"/>
    <w:rsid w:val="000C1040"/>
    <w:rsid w:val="000C144D"/>
    <w:rsid w:val="000C1803"/>
    <w:rsid w:val="000C1E9D"/>
    <w:rsid w:val="000D01E1"/>
    <w:rsid w:val="000D13AC"/>
    <w:rsid w:val="000D154D"/>
    <w:rsid w:val="000D20AB"/>
    <w:rsid w:val="000D705E"/>
    <w:rsid w:val="000E0457"/>
    <w:rsid w:val="000E7002"/>
    <w:rsid w:val="000E7ACF"/>
    <w:rsid w:val="000F0433"/>
    <w:rsid w:val="000F057A"/>
    <w:rsid w:val="000F1EBF"/>
    <w:rsid w:val="000F410E"/>
    <w:rsid w:val="000F44E1"/>
    <w:rsid w:val="000F7CFC"/>
    <w:rsid w:val="000F7FC6"/>
    <w:rsid w:val="0010061B"/>
    <w:rsid w:val="001016F2"/>
    <w:rsid w:val="00104BED"/>
    <w:rsid w:val="0010669E"/>
    <w:rsid w:val="0011262B"/>
    <w:rsid w:val="001147AC"/>
    <w:rsid w:val="001156F8"/>
    <w:rsid w:val="00115A8E"/>
    <w:rsid w:val="0012017B"/>
    <w:rsid w:val="00121192"/>
    <w:rsid w:val="00121733"/>
    <w:rsid w:val="0012255A"/>
    <w:rsid w:val="00122BC2"/>
    <w:rsid w:val="001258AE"/>
    <w:rsid w:val="00126822"/>
    <w:rsid w:val="00131DAA"/>
    <w:rsid w:val="00134DF3"/>
    <w:rsid w:val="00140A04"/>
    <w:rsid w:val="00141DB2"/>
    <w:rsid w:val="00145095"/>
    <w:rsid w:val="00145C2E"/>
    <w:rsid w:val="001507FC"/>
    <w:rsid w:val="00150E94"/>
    <w:rsid w:val="00152691"/>
    <w:rsid w:val="00152C76"/>
    <w:rsid w:val="0015644F"/>
    <w:rsid w:val="0015698F"/>
    <w:rsid w:val="00156D5B"/>
    <w:rsid w:val="00161132"/>
    <w:rsid w:val="001629CC"/>
    <w:rsid w:val="00163D3A"/>
    <w:rsid w:val="00164596"/>
    <w:rsid w:val="00165035"/>
    <w:rsid w:val="001678CF"/>
    <w:rsid w:val="0017285D"/>
    <w:rsid w:val="00173C09"/>
    <w:rsid w:val="001778D2"/>
    <w:rsid w:val="00177F50"/>
    <w:rsid w:val="00182CA4"/>
    <w:rsid w:val="00183F26"/>
    <w:rsid w:val="00184B61"/>
    <w:rsid w:val="001853BD"/>
    <w:rsid w:val="0018590C"/>
    <w:rsid w:val="00186C3D"/>
    <w:rsid w:val="00190225"/>
    <w:rsid w:val="00193D68"/>
    <w:rsid w:val="00195301"/>
    <w:rsid w:val="001955A6"/>
    <w:rsid w:val="001B1ED3"/>
    <w:rsid w:val="001B2259"/>
    <w:rsid w:val="001B2E83"/>
    <w:rsid w:val="001B3A2E"/>
    <w:rsid w:val="001B6650"/>
    <w:rsid w:val="001C2CA5"/>
    <w:rsid w:val="001C3404"/>
    <w:rsid w:val="001C690C"/>
    <w:rsid w:val="001D0559"/>
    <w:rsid w:val="001D0764"/>
    <w:rsid w:val="001D0C04"/>
    <w:rsid w:val="001D2BC6"/>
    <w:rsid w:val="001D43F0"/>
    <w:rsid w:val="001D4810"/>
    <w:rsid w:val="001D49DA"/>
    <w:rsid w:val="001D5D4C"/>
    <w:rsid w:val="001D7435"/>
    <w:rsid w:val="001E1D87"/>
    <w:rsid w:val="001E3A3E"/>
    <w:rsid w:val="001E5763"/>
    <w:rsid w:val="001E5D18"/>
    <w:rsid w:val="001E637E"/>
    <w:rsid w:val="001E693E"/>
    <w:rsid w:val="001F64B6"/>
    <w:rsid w:val="00200340"/>
    <w:rsid w:val="002017CE"/>
    <w:rsid w:val="002069CC"/>
    <w:rsid w:val="002102F0"/>
    <w:rsid w:val="00211351"/>
    <w:rsid w:val="0021135C"/>
    <w:rsid w:val="00211702"/>
    <w:rsid w:val="0021176D"/>
    <w:rsid w:val="00211C3B"/>
    <w:rsid w:val="00212035"/>
    <w:rsid w:val="00212E39"/>
    <w:rsid w:val="002162A0"/>
    <w:rsid w:val="00224780"/>
    <w:rsid w:val="00224A79"/>
    <w:rsid w:val="00225729"/>
    <w:rsid w:val="00230B4A"/>
    <w:rsid w:val="0023195F"/>
    <w:rsid w:val="00232993"/>
    <w:rsid w:val="002331DE"/>
    <w:rsid w:val="00234A47"/>
    <w:rsid w:val="00235C36"/>
    <w:rsid w:val="002367B8"/>
    <w:rsid w:val="00236C1D"/>
    <w:rsid w:val="0023729A"/>
    <w:rsid w:val="00237307"/>
    <w:rsid w:val="002376FA"/>
    <w:rsid w:val="00240190"/>
    <w:rsid w:val="00242B0C"/>
    <w:rsid w:val="00244F32"/>
    <w:rsid w:val="00244F9D"/>
    <w:rsid w:val="0024772D"/>
    <w:rsid w:val="00247956"/>
    <w:rsid w:val="00247A96"/>
    <w:rsid w:val="0025117A"/>
    <w:rsid w:val="00251A7A"/>
    <w:rsid w:val="0025258B"/>
    <w:rsid w:val="002570F3"/>
    <w:rsid w:val="00262386"/>
    <w:rsid w:val="00264548"/>
    <w:rsid w:val="00265882"/>
    <w:rsid w:val="00266121"/>
    <w:rsid w:val="00270532"/>
    <w:rsid w:val="00273E4A"/>
    <w:rsid w:val="00275598"/>
    <w:rsid w:val="00277EF7"/>
    <w:rsid w:val="00281799"/>
    <w:rsid w:val="002841B3"/>
    <w:rsid w:val="00284FDF"/>
    <w:rsid w:val="002927D2"/>
    <w:rsid w:val="00292A05"/>
    <w:rsid w:val="00292B7B"/>
    <w:rsid w:val="00292C46"/>
    <w:rsid w:val="002956DC"/>
    <w:rsid w:val="00295EF8"/>
    <w:rsid w:val="00296DA6"/>
    <w:rsid w:val="002973EF"/>
    <w:rsid w:val="00297728"/>
    <w:rsid w:val="002A0095"/>
    <w:rsid w:val="002A07C0"/>
    <w:rsid w:val="002A138B"/>
    <w:rsid w:val="002A4907"/>
    <w:rsid w:val="002A51B1"/>
    <w:rsid w:val="002A5592"/>
    <w:rsid w:val="002A66E0"/>
    <w:rsid w:val="002A7261"/>
    <w:rsid w:val="002B00F2"/>
    <w:rsid w:val="002B0767"/>
    <w:rsid w:val="002B3F3E"/>
    <w:rsid w:val="002B4C2B"/>
    <w:rsid w:val="002B4F75"/>
    <w:rsid w:val="002B7CDD"/>
    <w:rsid w:val="002C23BF"/>
    <w:rsid w:val="002C34DC"/>
    <w:rsid w:val="002C3AC5"/>
    <w:rsid w:val="002C4364"/>
    <w:rsid w:val="002C4E38"/>
    <w:rsid w:val="002C5ED4"/>
    <w:rsid w:val="002C6DDA"/>
    <w:rsid w:val="002C7FC0"/>
    <w:rsid w:val="002D086D"/>
    <w:rsid w:val="002D1387"/>
    <w:rsid w:val="002D1472"/>
    <w:rsid w:val="002D2EF8"/>
    <w:rsid w:val="002D5E7A"/>
    <w:rsid w:val="002D6391"/>
    <w:rsid w:val="002D7F31"/>
    <w:rsid w:val="002E0BBA"/>
    <w:rsid w:val="002E0F31"/>
    <w:rsid w:val="002E1046"/>
    <w:rsid w:val="002E2BF3"/>
    <w:rsid w:val="002E2EF6"/>
    <w:rsid w:val="002E3324"/>
    <w:rsid w:val="002E5196"/>
    <w:rsid w:val="002F132D"/>
    <w:rsid w:val="002F3F04"/>
    <w:rsid w:val="002F4C4C"/>
    <w:rsid w:val="002F5EE9"/>
    <w:rsid w:val="002F7182"/>
    <w:rsid w:val="002F792C"/>
    <w:rsid w:val="003002A2"/>
    <w:rsid w:val="00300A61"/>
    <w:rsid w:val="00303511"/>
    <w:rsid w:val="00303A7D"/>
    <w:rsid w:val="00304A13"/>
    <w:rsid w:val="00305136"/>
    <w:rsid w:val="003054E4"/>
    <w:rsid w:val="00307CA4"/>
    <w:rsid w:val="00311E03"/>
    <w:rsid w:val="00313DB0"/>
    <w:rsid w:val="00313FA3"/>
    <w:rsid w:val="003163CE"/>
    <w:rsid w:val="00320C87"/>
    <w:rsid w:val="003210F4"/>
    <w:rsid w:val="00321362"/>
    <w:rsid w:val="003214A6"/>
    <w:rsid w:val="00323347"/>
    <w:rsid w:val="00323E5A"/>
    <w:rsid w:val="00326C7A"/>
    <w:rsid w:val="00326DA6"/>
    <w:rsid w:val="003322BB"/>
    <w:rsid w:val="00333837"/>
    <w:rsid w:val="003357D3"/>
    <w:rsid w:val="00337324"/>
    <w:rsid w:val="003378A8"/>
    <w:rsid w:val="00340685"/>
    <w:rsid w:val="00340754"/>
    <w:rsid w:val="00341747"/>
    <w:rsid w:val="003423C7"/>
    <w:rsid w:val="00342761"/>
    <w:rsid w:val="00343198"/>
    <w:rsid w:val="003432E6"/>
    <w:rsid w:val="003439D3"/>
    <w:rsid w:val="00344CB0"/>
    <w:rsid w:val="00345033"/>
    <w:rsid w:val="00345D7E"/>
    <w:rsid w:val="00346DC6"/>
    <w:rsid w:val="00350B54"/>
    <w:rsid w:val="00350DF2"/>
    <w:rsid w:val="00351CDB"/>
    <w:rsid w:val="00352007"/>
    <w:rsid w:val="00354AC5"/>
    <w:rsid w:val="003550D2"/>
    <w:rsid w:val="00356C4C"/>
    <w:rsid w:val="0036268E"/>
    <w:rsid w:val="003632C1"/>
    <w:rsid w:val="003635C7"/>
    <w:rsid w:val="0036577A"/>
    <w:rsid w:val="0036669F"/>
    <w:rsid w:val="00366844"/>
    <w:rsid w:val="0036785D"/>
    <w:rsid w:val="003730A6"/>
    <w:rsid w:val="0037553B"/>
    <w:rsid w:val="0038023F"/>
    <w:rsid w:val="0038045E"/>
    <w:rsid w:val="00381741"/>
    <w:rsid w:val="00383355"/>
    <w:rsid w:val="0038363E"/>
    <w:rsid w:val="00384C7B"/>
    <w:rsid w:val="00387116"/>
    <w:rsid w:val="0038711B"/>
    <w:rsid w:val="003876D5"/>
    <w:rsid w:val="00387C5A"/>
    <w:rsid w:val="00387D06"/>
    <w:rsid w:val="0039063B"/>
    <w:rsid w:val="0039192D"/>
    <w:rsid w:val="00392130"/>
    <w:rsid w:val="00392381"/>
    <w:rsid w:val="00397498"/>
    <w:rsid w:val="00397629"/>
    <w:rsid w:val="003A1706"/>
    <w:rsid w:val="003A1788"/>
    <w:rsid w:val="003A59A5"/>
    <w:rsid w:val="003B0547"/>
    <w:rsid w:val="003B1D05"/>
    <w:rsid w:val="003B27CC"/>
    <w:rsid w:val="003B4E6E"/>
    <w:rsid w:val="003B5F77"/>
    <w:rsid w:val="003B7F59"/>
    <w:rsid w:val="003C0700"/>
    <w:rsid w:val="003C0857"/>
    <w:rsid w:val="003C0A29"/>
    <w:rsid w:val="003C1CE6"/>
    <w:rsid w:val="003C4E03"/>
    <w:rsid w:val="003C60E6"/>
    <w:rsid w:val="003C6163"/>
    <w:rsid w:val="003C6604"/>
    <w:rsid w:val="003D0ADF"/>
    <w:rsid w:val="003D23AA"/>
    <w:rsid w:val="003D7084"/>
    <w:rsid w:val="003E2D9B"/>
    <w:rsid w:val="003E48B6"/>
    <w:rsid w:val="003E4C21"/>
    <w:rsid w:val="003E64C9"/>
    <w:rsid w:val="003E73BA"/>
    <w:rsid w:val="003F028C"/>
    <w:rsid w:val="003F4C53"/>
    <w:rsid w:val="003F5F67"/>
    <w:rsid w:val="003F62A6"/>
    <w:rsid w:val="003F6D6A"/>
    <w:rsid w:val="003F71D2"/>
    <w:rsid w:val="0040083D"/>
    <w:rsid w:val="00401D01"/>
    <w:rsid w:val="00403C57"/>
    <w:rsid w:val="00404A24"/>
    <w:rsid w:val="0040547B"/>
    <w:rsid w:val="004068C0"/>
    <w:rsid w:val="00406F2C"/>
    <w:rsid w:val="004074A1"/>
    <w:rsid w:val="00413352"/>
    <w:rsid w:val="00413DEC"/>
    <w:rsid w:val="00414BA5"/>
    <w:rsid w:val="0041664F"/>
    <w:rsid w:val="00422134"/>
    <w:rsid w:val="004247A4"/>
    <w:rsid w:val="00424C59"/>
    <w:rsid w:val="004254BC"/>
    <w:rsid w:val="00427B52"/>
    <w:rsid w:val="00434FFC"/>
    <w:rsid w:val="004375D9"/>
    <w:rsid w:val="00440D5E"/>
    <w:rsid w:val="00446550"/>
    <w:rsid w:val="00446D31"/>
    <w:rsid w:val="00446DB8"/>
    <w:rsid w:val="0044744F"/>
    <w:rsid w:val="0045279B"/>
    <w:rsid w:val="0045325D"/>
    <w:rsid w:val="00457F88"/>
    <w:rsid w:val="00461D68"/>
    <w:rsid w:val="004624F4"/>
    <w:rsid w:val="00462AA0"/>
    <w:rsid w:val="004635BB"/>
    <w:rsid w:val="00464C60"/>
    <w:rsid w:val="00465D56"/>
    <w:rsid w:val="004675C3"/>
    <w:rsid w:val="00470964"/>
    <w:rsid w:val="004714CF"/>
    <w:rsid w:val="004716A8"/>
    <w:rsid w:val="00473109"/>
    <w:rsid w:val="00476843"/>
    <w:rsid w:val="00476AEC"/>
    <w:rsid w:val="004818AA"/>
    <w:rsid w:val="004834E5"/>
    <w:rsid w:val="004845E7"/>
    <w:rsid w:val="00491BC1"/>
    <w:rsid w:val="00492147"/>
    <w:rsid w:val="004933B6"/>
    <w:rsid w:val="00494E4C"/>
    <w:rsid w:val="004957ED"/>
    <w:rsid w:val="00495CA4"/>
    <w:rsid w:val="004A2917"/>
    <w:rsid w:val="004A4107"/>
    <w:rsid w:val="004A512D"/>
    <w:rsid w:val="004A5A0F"/>
    <w:rsid w:val="004A6C7E"/>
    <w:rsid w:val="004B01E8"/>
    <w:rsid w:val="004B0B26"/>
    <w:rsid w:val="004B45CA"/>
    <w:rsid w:val="004B47B5"/>
    <w:rsid w:val="004B5155"/>
    <w:rsid w:val="004B63A4"/>
    <w:rsid w:val="004B6AFE"/>
    <w:rsid w:val="004C0C69"/>
    <w:rsid w:val="004C0F0C"/>
    <w:rsid w:val="004C19B3"/>
    <w:rsid w:val="004C2B20"/>
    <w:rsid w:val="004C34E3"/>
    <w:rsid w:val="004C57CD"/>
    <w:rsid w:val="004C5971"/>
    <w:rsid w:val="004D09C8"/>
    <w:rsid w:val="004D0E42"/>
    <w:rsid w:val="004D176C"/>
    <w:rsid w:val="004D1921"/>
    <w:rsid w:val="004D3A6C"/>
    <w:rsid w:val="004D480B"/>
    <w:rsid w:val="004D4994"/>
    <w:rsid w:val="004E455C"/>
    <w:rsid w:val="004E7352"/>
    <w:rsid w:val="004F0D80"/>
    <w:rsid w:val="004F21AB"/>
    <w:rsid w:val="004F21C0"/>
    <w:rsid w:val="005007C1"/>
    <w:rsid w:val="00505404"/>
    <w:rsid w:val="00505819"/>
    <w:rsid w:val="005064E9"/>
    <w:rsid w:val="00506669"/>
    <w:rsid w:val="00507EA8"/>
    <w:rsid w:val="0051477C"/>
    <w:rsid w:val="005149AC"/>
    <w:rsid w:val="00515C1C"/>
    <w:rsid w:val="0052092B"/>
    <w:rsid w:val="00520CA3"/>
    <w:rsid w:val="00520E03"/>
    <w:rsid w:val="005216C4"/>
    <w:rsid w:val="0052453B"/>
    <w:rsid w:val="00526ECB"/>
    <w:rsid w:val="00530856"/>
    <w:rsid w:val="005314B7"/>
    <w:rsid w:val="00535163"/>
    <w:rsid w:val="00535DA7"/>
    <w:rsid w:val="00536CAE"/>
    <w:rsid w:val="00541B51"/>
    <w:rsid w:val="0054218D"/>
    <w:rsid w:val="0054372B"/>
    <w:rsid w:val="005447D7"/>
    <w:rsid w:val="005454E0"/>
    <w:rsid w:val="0054677A"/>
    <w:rsid w:val="00546F8F"/>
    <w:rsid w:val="00547266"/>
    <w:rsid w:val="0055410B"/>
    <w:rsid w:val="00554826"/>
    <w:rsid w:val="005560DC"/>
    <w:rsid w:val="00556E41"/>
    <w:rsid w:val="00560348"/>
    <w:rsid w:val="00560CDD"/>
    <w:rsid w:val="005610A0"/>
    <w:rsid w:val="00566394"/>
    <w:rsid w:val="00567182"/>
    <w:rsid w:val="005705C1"/>
    <w:rsid w:val="0057147B"/>
    <w:rsid w:val="00571B72"/>
    <w:rsid w:val="0057465F"/>
    <w:rsid w:val="005747E9"/>
    <w:rsid w:val="00575A5A"/>
    <w:rsid w:val="00582417"/>
    <w:rsid w:val="00582E4C"/>
    <w:rsid w:val="00583521"/>
    <w:rsid w:val="00585607"/>
    <w:rsid w:val="00585AFB"/>
    <w:rsid w:val="005876B9"/>
    <w:rsid w:val="00587A20"/>
    <w:rsid w:val="00591E34"/>
    <w:rsid w:val="0059232F"/>
    <w:rsid w:val="005939E8"/>
    <w:rsid w:val="005941AD"/>
    <w:rsid w:val="00596638"/>
    <w:rsid w:val="00597803"/>
    <w:rsid w:val="00597B5D"/>
    <w:rsid w:val="005A022C"/>
    <w:rsid w:val="005A0451"/>
    <w:rsid w:val="005A072D"/>
    <w:rsid w:val="005A2B0D"/>
    <w:rsid w:val="005A32DD"/>
    <w:rsid w:val="005A45BB"/>
    <w:rsid w:val="005A4F6F"/>
    <w:rsid w:val="005A5298"/>
    <w:rsid w:val="005A7234"/>
    <w:rsid w:val="005B07D4"/>
    <w:rsid w:val="005B0F4B"/>
    <w:rsid w:val="005B28F9"/>
    <w:rsid w:val="005B3392"/>
    <w:rsid w:val="005B426F"/>
    <w:rsid w:val="005B4CC1"/>
    <w:rsid w:val="005B568D"/>
    <w:rsid w:val="005B584E"/>
    <w:rsid w:val="005B66A9"/>
    <w:rsid w:val="005B7275"/>
    <w:rsid w:val="005B739E"/>
    <w:rsid w:val="005C07DE"/>
    <w:rsid w:val="005C0A66"/>
    <w:rsid w:val="005C156C"/>
    <w:rsid w:val="005C180F"/>
    <w:rsid w:val="005C19B6"/>
    <w:rsid w:val="005C3145"/>
    <w:rsid w:val="005C356E"/>
    <w:rsid w:val="005C5991"/>
    <w:rsid w:val="005C6264"/>
    <w:rsid w:val="005C7068"/>
    <w:rsid w:val="005D0782"/>
    <w:rsid w:val="005D27B5"/>
    <w:rsid w:val="005E5796"/>
    <w:rsid w:val="005E741D"/>
    <w:rsid w:val="005F191A"/>
    <w:rsid w:val="005F42E0"/>
    <w:rsid w:val="005F794B"/>
    <w:rsid w:val="00600008"/>
    <w:rsid w:val="0060019B"/>
    <w:rsid w:val="006004C1"/>
    <w:rsid w:val="00600B5D"/>
    <w:rsid w:val="006011EA"/>
    <w:rsid w:val="0060201C"/>
    <w:rsid w:val="00604847"/>
    <w:rsid w:val="0060486C"/>
    <w:rsid w:val="006069CE"/>
    <w:rsid w:val="00610430"/>
    <w:rsid w:val="00610A15"/>
    <w:rsid w:val="00611F75"/>
    <w:rsid w:val="00613912"/>
    <w:rsid w:val="00615A36"/>
    <w:rsid w:val="0061685E"/>
    <w:rsid w:val="006168CE"/>
    <w:rsid w:val="00617B9E"/>
    <w:rsid w:val="006219E6"/>
    <w:rsid w:val="00621AEB"/>
    <w:rsid w:val="00624599"/>
    <w:rsid w:val="00627CD7"/>
    <w:rsid w:val="006317FC"/>
    <w:rsid w:val="006319D7"/>
    <w:rsid w:val="006321A4"/>
    <w:rsid w:val="006328AA"/>
    <w:rsid w:val="0063324A"/>
    <w:rsid w:val="00635EE5"/>
    <w:rsid w:val="00640659"/>
    <w:rsid w:val="00642BFD"/>
    <w:rsid w:val="00643AC1"/>
    <w:rsid w:val="00643F75"/>
    <w:rsid w:val="00645D0E"/>
    <w:rsid w:val="006503FA"/>
    <w:rsid w:val="00650B13"/>
    <w:rsid w:val="00650D6E"/>
    <w:rsid w:val="00652487"/>
    <w:rsid w:val="00655CA6"/>
    <w:rsid w:val="00656A60"/>
    <w:rsid w:val="006571AF"/>
    <w:rsid w:val="00660046"/>
    <w:rsid w:val="006621F4"/>
    <w:rsid w:val="006639CD"/>
    <w:rsid w:val="0067184F"/>
    <w:rsid w:val="0067301A"/>
    <w:rsid w:val="006738C3"/>
    <w:rsid w:val="00673F7E"/>
    <w:rsid w:val="00674C0B"/>
    <w:rsid w:val="006771D1"/>
    <w:rsid w:val="0067724D"/>
    <w:rsid w:val="006773C9"/>
    <w:rsid w:val="00680304"/>
    <w:rsid w:val="006828E4"/>
    <w:rsid w:val="00690F4A"/>
    <w:rsid w:val="00691275"/>
    <w:rsid w:val="006A0E15"/>
    <w:rsid w:val="006A3A7F"/>
    <w:rsid w:val="006A4274"/>
    <w:rsid w:val="006A62C9"/>
    <w:rsid w:val="006A692A"/>
    <w:rsid w:val="006B07EE"/>
    <w:rsid w:val="006B0D49"/>
    <w:rsid w:val="006B13C1"/>
    <w:rsid w:val="006B2B21"/>
    <w:rsid w:val="006B626D"/>
    <w:rsid w:val="006B6368"/>
    <w:rsid w:val="006B773A"/>
    <w:rsid w:val="006B7B44"/>
    <w:rsid w:val="006C4790"/>
    <w:rsid w:val="006D0C7C"/>
    <w:rsid w:val="006D1481"/>
    <w:rsid w:val="006D2C5F"/>
    <w:rsid w:val="006D36BC"/>
    <w:rsid w:val="006D4BEB"/>
    <w:rsid w:val="006D5C76"/>
    <w:rsid w:val="006D66F0"/>
    <w:rsid w:val="006D75C5"/>
    <w:rsid w:val="006E00C1"/>
    <w:rsid w:val="006E1505"/>
    <w:rsid w:val="006E276A"/>
    <w:rsid w:val="006E2DE1"/>
    <w:rsid w:val="006E40F1"/>
    <w:rsid w:val="006F4D80"/>
    <w:rsid w:val="006F5F78"/>
    <w:rsid w:val="00700A16"/>
    <w:rsid w:val="00701ECA"/>
    <w:rsid w:val="0070298D"/>
    <w:rsid w:val="00705B2C"/>
    <w:rsid w:val="00706072"/>
    <w:rsid w:val="007062A3"/>
    <w:rsid w:val="007125F5"/>
    <w:rsid w:val="007144D2"/>
    <w:rsid w:val="0071500E"/>
    <w:rsid w:val="007151EB"/>
    <w:rsid w:val="00715C37"/>
    <w:rsid w:val="00715CE6"/>
    <w:rsid w:val="00720962"/>
    <w:rsid w:val="00721E5F"/>
    <w:rsid w:val="0072245D"/>
    <w:rsid w:val="00722712"/>
    <w:rsid w:val="00725186"/>
    <w:rsid w:val="0072720B"/>
    <w:rsid w:val="0073018B"/>
    <w:rsid w:val="00730EEA"/>
    <w:rsid w:val="00731283"/>
    <w:rsid w:val="0073353D"/>
    <w:rsid w:val="007347A3"/>
    <w:rsid w:val="00735C7E"/>
    <w:rsid w:val="0073743E"/>
    <w:rsid w:val="00737595"/>
    <w:rsid w:val="007448E5"/>
    <w:rsid w:val="00745870"/>
    <w:rsid w:val="00751572"/>
    <w:rsid w:val="0075278D"/>
    <w:rsid w:val="0075279F"/>
    <w:rsid w:val="00752DAC"/>
    <w:rsid w:val="00755398"/>
    <w:rsid w:val="00757C38"/>
    <w:rsid w:val="0076100F"/>
    <w:rsid w:val="00764C36"/>
    <w:rsid w:val="0077075D"/>
    <w:rsid w:val="0077550A"/>
    <w:rsid w:val="007755AA"/>
    <w:rsid w:val="00776073"/>
    <w:rsid w:val="0077652B"/>
    <w:rsid w:val="00786893"/>
    <w:rsid w:val="00787247"/>
    <w:rsid w:val="007926DE"/>
    <w:rsid w:val="00793B97"/>
    <w:rsid w:val="007959D2"/>
    <w:rsid w:val="00795E4A"/>
    <w:rsid w:val="00797317"/>
    <w:rsid w:val="00797DE7"/>
    <w:rsid w:val="007A0B1A"/>
    <w:rsid w:val="007A1666"/>
    <w:rsid w:val="007A3687"/>
    <w:rsid w:val="007A54BB"/>
    <w:rsid w:val="007A667F"/>
    <w:rsid w:val="007A70FB"/>
    <w:rsid w:val="007A72F1"/>
    <w:rsid w:val="007B43CE"/>
    <w:rsid w:val="007B49FD"/>
    <w:rsid w:val="007B5A6A"/>
    <w:rsid w:val="007B755E"/>
    <w:rsid w:val="007C1020"/>
    <w:rsid w:val="007C1C37"/>
    <w:rsid w:val="007C5AE0"/>
    <w:rsid w:val="007C7AFA"/>
    <w:rsid w:val="007D01E7"/>
    <w:rsid w:val="007D025E"/>
    <w:rsid w:val="007D0FA7"/>
    <w:rsid w:val="007D1D82"/>
    <w:rsid w:val="007D218E"/>
    <w:rsid w:val="007D726B"/>
    <w:rsid w:val="007E0EE7"/>
    <w:rsid w:val="007E2477"/>
    <w:rsid w:val="007E3155"/>
    <w:rsid w:val="007E74EE"/>
    <w:rsid w:val="007E79CD"/>
    <w:rsid w:val="007E7EB1"/>
    <w:rsid w:val="007F66BB"/>
    <w:rsid w:val="00800370"/>
    <w:rsid w:val="00800BBE"/>
    <w:rsid w:val="00804920"/>
    <w:rsid w:val="00807518"/>
    <w:rsid w:val="00810737"/>
    <w:rsid w:val="00811C48"/>
    <w:rsid w:val="00813432"/>
    <w:rsid w:val="00816A6C"/>
    <w:rsid w:val="008178FA"/>
    <w:rsid w:val="008201BC"/>
    <w:rsid w:val="00820E07"/>
    <w:rsid w:val="008211A5"/>
    <w:rsid w:val="0082185A"/>
    <w:rsid w:val="00822596"/>
    <w:rsid w:val="00823686"/>
    <w:rsid w:val="0082398E"/>
    <w:rsid w:val="00825128"/>
    <w:rsid w:val="00831834"/>
    <w:rsid w:val="008333B1"/>
    <w:rsid w:val="0083362C"/>
    <w:rsid w:val="00834095"/>
    <w:rsid w:val="0083459F"/>
    <w:rsid w:val="00835EFC"/>
    <w:rsid w:val="00836358"/>
    <w:rsid w:val="00836BF8"/>
    <w:rsid w:val="0083780E"/>
    <w:rsid w:val="00841132"/>
    <w:rsid w:val="0084169F"/>
    <w:rsid w:val="00841863"/>
    <w:rsid w:val="00844087"/>
    <w:rsid w:val="00844EB4"/>
    <w:rsid w:val="008470A1"/>
    <w:rsid w:val="008472BC"/>
    <w:rsid w:val="008501F6"/>
    <w:rsid w:val="0085079E"/>
    <w:rsid w:val="00857232"/>
    <w:rsid w:val="0086100E"/>
    <w:rsid w:val="008616DD"/>
    <w:rsid w:val="00865653"/>
    <w:rsid w:val="008674E6"/>
    <w:rsid w:val="00867A42"/>
    <w:rsid w:val="00870779"/>
    <w:rsid w:val="00871D46"/>
    <w:rsid w:val="00872F22"/>
    <w:rsid w:val="00873430"/>
    <w:rsid w:val="00874163"/>
    <w:rsid w:val="00874F82"/>
    <w:rsid w:val="00874FE0"/>
    <w:rsid w:val="00875B38"/>
    <w:rsid w:val="00876001"/>
    <w:rsid w:val="00876661"/>
    <w:rsid w:val="00876A58"/>
    <w:rsid w:val="00877D1D"/>
    <w:rsid w:val="00881CE1"/>
    <w:rsid w:val="00882372"/>
    <w:rsid w:val="0088514C"/>
    <w:rsid w:val="00892BEA"/>
    <w:rsid w:val="00894072"/>
    <w:rsid w:val="008958A6"/>
    <w:rsid w:val="00895B8D"/>
    <w:rsid w:val="008A119B"/>
    <w:rsid w:val="008A1FAB"/>
    <w:rsid w:val="008A2EFC"/>
    <w:rsid w:val="008A31E8"/>
    <w:rsid w:val="008A38E1"/>
    <w:rsid w:val="008A5E6D"/>
    <w:rsid w:val="008A6A85"/>
    <w:rsid w:val="008A6C2B"/>
    <w:rsid w:val="008B1013"/>
    <w:rsid w:val="008B212E"/>
    <w:rsid w:val="008B433E"/>
    <w:rsid w:val="008B5AB3"/>
    <w:rsid w:val="008B7541"/>
    <w:rsid w:val="008C1A4A"/>
    <w:rsid w:val="008C51C8"/>
    <w:rsid w:val="008C7890"/>
    <w:rsid w:val="008C7D40"/>
    <w:rsid w:val="008D0E6A"/>
    <w:rsid w:val="008D119E"/>
    <w:rsid w:val="008D3DFE"/>
    <w:rsid w:val="008D411F"/>
    <w:rsid w:val="008D5213"/>
    <w:rsid w:val="008D585B"/>
    <w:rsid w:val="008D6FB0"/>
    <w:rsid w:val="008D73E4"/>
    <w:rsid w:val="008E0530"/>
    <w:rsid w:val="008E380E"/>
    <w:rsid w:val="008E4DBF"/>
    <w:rsid w:val="008E5DFA"/>
    <w:rsid w:val="008F0BEA"/>
    <w:rsid w:val="008F1405"/>
    <w:rsid w:val="008F1626"/>
    <w:rsid w:val="008F2258"/>
    <w:rsid w:val="008F5859"/>
    <w:rsid w:val="008F5C3F"/>
    <w:rsid w:val="008F66DE"/>
    <w:rsid w:val="008F74D2"/>
    <w:rsid w:val="008F7912"/>
    <w:rsid w:val="009010C1"/>
    <w:rsid w:val="0090372F"/>
    <w:rsid w:val="00904557"/>
    <w:rsid w:val="009055F0"/>
    <w:rsid w:val="00910167"/>
    <w:rsid w:val="009101E9"/>
    <w:rsid w:val="00912830"/>
    <w:rsid w:val="00913443"/>
    <w:rsid w:val="00922B36"/>
    <w:rsid w:val="0092416D"/>
    <w:rsid w:val="009243BD"/>
    <w:rsid w:val="00925B53"/>
    <w:rsid w:val="009303D5"/>
    <w:rsid w:val="00930D3E"/>
    <w:rsid w:val="00931133"/>
    <w:rsid w:val="0093134E"/>
    <w:rsid w:val="00932B6E"/>
    <w:rsid w:val="00933E61"/>
    <w:rsid w:val="0093677F"/>
    <w:rsid w:val="00937B93"/>
    <w:rsid w:val="00942942"/>
    <w:rsid w:val="00944ADA"/>
    <w:rsid w:val="009450EC"/>
    <w:rsid w:val="00945D15"/>
    <w:rsid w:val="0094684F"/>
    <w:rsid w:val="0095165B"/>
    <w:rsid w:val="00951CE6"/>
    <w:rsid w:val="009525C4"/>
    <w:rsid w:val="00953085"/>
    <w:rsid w:val="009535E1"/>
    <w:rsid w:val="009537F1"/>
    <w:rsid w:val="0095429D"/>
    <w:rsid w:val="009568C5"/>
    <w:rsid w:val="00961117"/>
    <w:rsid w:val="00961A2D"/>
    <w:rsid w:val="00961BFD"/>
    <w:rsid w:val="0096298B"/>
    <w:rsid w:val="00962F84"/>
    <w:rsid w:val="00970DC3"/>
    <w:rsid w:val="0097128F"/>
    <w:rsid w:val="00971E4F"/>
    <w:rsid w:val="0097243E"/>
    <w:rsid w:val="009726A2"/>
    <w:rsid w:val="00972959"/>
    <w:rsid w:val="00972BFF"/>
    <w:rsid w:val="00973849"/>
    <w:rsid w:val="009739B8"/>
    <w:rsid w:val="009778F6"/>
    <w:rsid w:val="00981A2A"/>
    <w:rsid w:val="0098251F"/>
    <w:rsid w:val="00982C18"/>
    <w:rsid w:val="009831E6"/>
    <w:rsid w:val="009832E4"/>
    <w:rsid w:val="00990C51"/>
    <w:rsid w:val="00991777"/>
    <w:rsid w:val="00993268"/>
    <w:rsid w:val="00994F0A"/>
    <w:rsid w:val="00996E00"/>
    <w:rsid w:val="009A133E"/>
    <w:rsid w:val="009A2464"/>
    <w:rsid w:val="009A3737"/>
    <w:rsid w:val="009A515B"/>
    <w:rsid w:val="009A6B56"/>
    <w:rsid w:val="009B1EC5"/>
    <w:rsid w:val="009B5D9A"/>
    <w:rsid w:val="009B6628"/>
    <w:rsid w:val="009B7456"/>
    <w:rsid w:val="009B76E5"/>
    <w:rsid w:val="009C07C9"/>
    <w:rsid w:val="009C3EF6"/>
    <w:rsid w:val="009C43F5"/>
    <w:rsid w:val="009C7589"/>
    <w:rsid w:val="009D015B"/>
    <w:rsid w:val="009D0297"/>
    <w:rsid w:val="009D0DC5"/>
    <w:rsid w:val="009D2DA5"/>
    <w:rsid w:val="009D4E7F"/>
    <w:rsid w:val="009D545D"/>
    <w:rsid w:val="009D6614"/>
    <w:rsid w:val="009E29D9"/>
    <w:rsid w:val="009E3560"/>
    <w:rsid w:val="009E42C2"/>
    <w:rsid w:val="009E59EE"/>
    <w:rsid w:val="009E6E55"/>
    <w:rsid w:val="009E6F84"/>
    <w:rsid w:val="009F05A5"/>
    <w:rsid w:val="009F1394"/>
    <w:rsid w:val="009F175E"/>
    <w:rsid w:val="009F447B"/>
    <w:rsid w:val="009F55F8"/>
    <w:rsid w:val="009F7FCE"/>
    <w:rsid w:val="00A00CE1"/>
    <w:rsid w:val="00A0109A"/>
    <w:rsid w:val="00A03678"/>
    <w:rsid w:val="00A05436"/>
    <w:rsid w:val="00A100B5"/>
    <w:rsid w:val="00A117E7"/>
    <w:rsid w:val="00A12FA9"/>
    <w:rsid w:val="00A1473C"/>
    <w:rsid w:val="00A149D3"/>
    <w:rsid w:val="00A14CEB"/>
    <w:rsid w:val="00A14FBD"/>
    <w:rsid w:val="00A16AF5"/>
    <w:rsid w:val="00A21CCC"/>
    <w:rsid w:val="00A239C5"/>
    <w:rsid w:val="00A247A3"/>
    <w:rsid w:val="00A25BEA"/>
    <w:rsid w:val="00A27763"/>
    <w:rsid w:val="00A27B54"/>
    <w:rsid w:val="00A309FF"/>
    <w:rsid w:val="00A31B61"/>
    <w:rsid w:val="00A321DA"/>
    <w:rsid w:val="00A32343"/>
    <w:rsid w:val="00A347A8"/>
    <w:rsid w:val="00A36578"/>
    <w:rsid w:val="00A3742C"/>
    <w:rsid w:val="00A42404"/>
    <w:rsid w:val="00A42F20"/>
    <w:rsid w:val="00A43CEB"/>
    <w:rsid w:val="00A46082"/>
    <w:rsid w:val="00A47132"/>
    <w:rsid w:val="00A50AF3"/>
    <w:rsid w:val="00A51C89"/>
    <w:rsid w:val="00A52AB7"/>
    <w:rsid w:val="00A535B3"/>
    <w:rsid w:val="00A53D38"/>
    <w:rsid w:val="00A552D5"/>
    <w:rsid w:val="00A5707F"/>
    <w:rsid w:val="00A60D33"/>
    <w:rsid w:val="00A62CF3"/>
    <w:rsid w:val="00A66737"/>
    <w:rsid w:val="00A67C39"/>
    <w:rsid w:val="00A72239"/>
    <w:rsid w:val="00A754D2"/>
    <w:rsid w:val="00A76C07"/>
    <w:rsid w:val="00A77097"/>
    <w:rsid w:val="00A805C4"/>
    <w:rsid w:val="00A834A3"/>
    <w:rsid w:val="00A83E0D"/>
    <w:rsid w:val="00A84433"/>
    <w:rsid w:val="00A8529C"/>
    <w:rsid w:val="00A860ED"/>
    <w:rsid w:val="00A92B27"/>
    <w:rsid w:val="00A95DC8"/>
    <w:rsid w:val="00AA0806"/>
    <w:rsid w:val="00AA12DF"/>
    <w:rsid w:val="00AA1407"/>
    <w:rsid w:val="00AB07D0"/>
    <w:rsid w:val="00AB0E0A"/>
    <w:rsid w:val="00AB42BB"/>
    <w:rsid w:val="00AB49AA"/>
    <w:rsid w:val="00AB5DD3"/>
    <w:rsid w:val="00AB7D10"/>
    <w:rsid w:val="00AC0C63"/>
    <w:rsid w:val="00AC181B"/>
    <w:rsid w:val="00AC2C62"/>
    <w:rsid w:val="00AC42E9"/>
    <w:rsid w:val="00AC51D6"/>
    <w:rsid w:val="00AC5D98"/>
    <w:rsid w:val="00AC69CA"/>
    <w:rsid w:val="00AD0B16"/>
    <w:rsid w:val="00AD2114"/>
    <w:rsid w:val="00AE072A"/>
    <w:rsid w:val="00AE1AE9"/>
    <w:rsid w:val="00AE343A"/>
    <w:rsid w:val="00AE39D8"/>
    <w:rsid w:val="00AE3AC6"/>
    <w:rsid w:val="00AE4157"/>
    <w:rsid w:val="00AE548F"/>
    <w:rsid w:val="00AE63D9"/>
    <w:rsid w:val="00AE661D"/>
    <w:rsid w:val="00AE666F"/>
    <w:rsid w:val="00AE6DA3"/>
    <w:rsid w:val="00AE7274"/>
    <w:rsid w:val="00AE73F0"/>
    <w:rsid w:val="00AF05E3"/>
    <w:rsid w:val="00AF21A0"/>
    <w:rsid w:val="00AF264E"/>
    <w:rsid w:val="00AF338E"/>
    <w:rsid w:val="00AF5132"/>
    <w:rsid w:val="00AF6D89"/>
    <w:rsid w:val="00AF7C66"/>
    <w:rsid w:val="00B008B6"/>
    <w:rsid w:val="00B032D2"/>
    <w:rsid w:val="00B03AEA"/>
    <w:rsid w:val="00B03F84"/>
    <w:rsid w:val="00B04C4C"/>
    <w:rsid w:val="00B04DAF"/>
    <w:rsid w:val="00B05DEF"/>
    <w:rsid w:val="00B073B7"/>
    <w:rsid w:val="00B103F5"/>
    <w:rsid w:val="00B11FF2"/>
    <w:rsid w:val="00B17D95"/>
    <w:rsid w:val="00B212C7"/>
    <w:rsid w:val="00B21E45"/>
    <w:rsid w:val="00B2279B"/>
    <w:rsid w:val="00B22E3F"/>
    <w:rsid w:val="00B231FB"/>
    <w:rsid w:val="00B234FA"/>
    <w:rsid w:val="00B249B1"/>
    <w:rsid w:val="00B25424"/>
    <w:rsid w:val="00B25A20"/>
    <w:rsid w:val="00B26DF8"/>
    <w:rsid w:val="00B27087"/>
    <w:rsid w:val="00B279EB"/>
    <w:rsid w:val="00B27D40"/>
    <w:rsid w:val="00B306A9"/>
    <w:rsid w:val="00B321A6"/>
    <w:rsid w:val="00B32980"/>
    <w:rsid w:val="00B3302A"/>
    <w:rsid w:val="00B34B46"/>
    <w:rsid w:val="00B355AF"/>
    <w:rsid w:val="00B35780"/>
    <w:rsid w:val="00B4232B"/>
    <w:rsid w:val="00B43FE0"/>
    <w:rsid w:val="00B440FB"/>
    <w:rsid w:val="00B451E8"/>
    <w:rsid w:val="00B458F0"/>
    <w:rsid w:val="00B4674F"/>
    <w:rsid w:val="00B50DB2"/>
    <w:rsid w:val="00B517FB"/>
    <w:rsid w:val="00B51D0B"/>
    <w:rsid w:val="00B5487C"/>
    <w:rsid w:val="00B54BF5"/>
    <w:rsid w:val="00B5515F"/>
    <w:rsid w:val="00B5647D"/>
    <w:rsid w:val="00B629FC"/>
    <w:rsid w:val="00B62D68"/>
    <w:rsid w:val="00B649B2"/>
    <w:rsid w:val="00B659B3"/>
    <w:rsid w:val="00B664FC"/>
    <w:rsid w:val="00B7140C"/>
    <w:rsid w:val="00B74102"/>
    <w:rsid w:val="00B74803"/>
    <w:rsid w:val="00B76832"/>
    <w:rsid w:val="00B81589"/>
    <w:rsid w:val="00B81979"/>
    <w:rsid w:val="00B81A59"/>
    <w:rsid w:val="00B841F5"/>
    <w:rsid w:val="00B865C6"/>
    <w:rsid w:val="00B875E0"/>
    <w:rsid w:val="00B92D95"/>
    <w:rsid w:val="00B93B36"/>
    <w:rsid w:val="00B948DA"/>
    <w:rsid w:val="00B94E75"/>
    <w:rsid w:val="00B94F4D"/>
    <w:rsid w:val="00B9609E"/>
    <w:rsid w:val="00B96522"/>
    <w:rsid w:val="00B976A6"/>
    <w:rsid w:val="00B978D4"/>
    <w:rsid w:val="00BA0FE9"/>
    <w:rsid w:val="00BA4C2A"/>
    <w:rsid w:val="00BA537F"/>
    <w:rsid w:val="00BA692C"/>
    <w:rsid w:val="00BB59DB"/>
    <w:rsid w:val="00BB5C22"/>
    <w:rsid w:val="00BB65FC"/>
    <w:rsid w:val="00BB7FF6"/>
    <w:rsid w:val="00BC0114"/>
    <w:rsid w:val="00BC401E"/>
    <w:rsid w:val="00BC6807"/>
    <w:rsid w:val="00BC691E"/>
    <w:rsid w:val="00BC6B74"/>
    <w:rsid w:val="00BC6DE8"/>
    <w:rsid w:val="00BD1D82"/>
    <w:rsid w:val="00BD211D"/>
    <w:rsid w:val="00BD2EDC"/>
    <w:rsid w:val="00BD3DE7"/>
    <w:rsid w:val="00BD4ADF"/>
    <w:rsid w:val="00BD4C48"/>
    <w:rsid w:val="00BD7FE0"/>
    <w:rsid w:val="00BE00A6"/>
    <w:rsid w:val="00BE0705"/>
    <w:rsid w:val="00BE3797"/>
    <w:rsid w:val="00BE526F"/>
    <w:rsid w:val="00BE6115"/>
    <w:rsid w:val="00BE74FC"/>
    <w:rsid w:val="00BF1917"/>
    <w:rsid w:val="00BF2997"/>
    <w:rsid w:val="00BF4D7B"/>
    <w:rsid w:val="00BF4E77"/>
    <w:rsid w:val="00BF5E8C"/>
    <w:rsid w:val="00BF7C45"/>
    <w:rsid w:val="00C00525"/>
    <w:rsid w:val="00C024B7"/>
    <w:rsid w:val="00C0288E"/>
    <w:rsid w:val="00C02DEB"/>
    <w:rsid w:val="00C05663"/>
    <w:rsid w:val="00C06881"/>
    <w:rsid w:val="00C07DBE"/>
    <w:rsid w:val="00C1023E"/>
    <w:rsid w:val="00C120A8"/>
    <w:rsid w:val="00C22658"/>
    <w:rsid w:val="00C2468B"/>
    <w:rsid w:val="00C249BD"/>
    <w:rsid w:val="00C27F56"/>
    <w:rsid w:val="00C303F0"/>
    <w:rsid w:val="00C313AA"/>
    <w:rsid w:val="00C32F42"/>
    <w:rsid w:val="00C341E6"/>
    <w:rsid w:val="00C374F3"/>
    <w:rsid w:val="00C44051"/>
    <w:rsid w:val="00C44ACC"/>
    <w:rsid w:val="00C44C42"/>
    <w:rsid w:val="00C4714B"/>
    <w:rsid w:val="00C525FC"/>
    <w:rsid w:val="00C53DAF"/>
    <w:rsid w:val="00C551EB"/>
    <w:rsid w:val="00C55751"/>
    <w:rsid w:val="00C56C03"/>
    <w:rsid w:val="00C57A8A"/>
    <w:rsid w:val="00C57FE8"/>
    <w:rsid w:val="00C63318"/>
    <w:rsid w:val="00C6549A"/>
    <w:rsid w:val="00C65F8D"/>
    <w:rsid w:val="00C662D3"/>
    <w:rsid w:val="00C66A22"/>
    <w:rsid w:val="00C66E06"/>
    <w:rsid w:val="00C70650"/>
    <w:rsid w:val="00C706A6"/>
    <w:rsid w:val="00C730A9"/>
    <w:rsid w:val="00C749B1"/>
    <w:rsid w:val="00C75343"/>
    <w:rsid w:val="00C802B5"/>
    <w:rsid w:val="00C82E38"/>
    <w:rsid w:val="00C836FD"/>
    <w:rsid w:val="00C83A65"/>
    <w:rsid w:val="00C8466D"/>
    <w:rsid w:val="00C8483C"/>
    <w:rsid w:val="00C84A5C"/>
    <w:rsid w:val="00C853EC"/>
    <w:rsid w:val="00C86D77"/>
    <w:rsid w:val="00C90A18"/>
    <w:rsid w:val="00C915BF"/>
    <w:rsid w:val="00C932C2"/>
    <w:rsid w:val="00C93756"/>
    <w:rsid w:val="00C94F41"/>
    <w:rsid w:val="00C95CE1"/>
    <w:rsid w:val="00C97F1F"/>
    <w:rsid w:val="00CA0066"/>
    <w:rsid w:val="00CA1FDC"/>
    <w:rsid w:val="00CA252F"/>
    <w:rsid w:val="00CA30A7"/>
    <w:rsid w:val="00CA3DD4"/>
    <w:rsid w:val="00CA4064"/>
    <w:rsid w:val="00CA6E86"/>
    <w:rsid w:val="00CA7D52"/>
    <w:rsid w:val="00CB27D9"/>
    <w:rsid w:val="00CB3E75"/>
    <w:rsid w:val="00CB4A87"/>
    <w:rsid w:val="00CB5B39"/>
    <w:rsid w:val="00CB655F"/>
    <w:rsid w:val="00CB705C"/>
    <w:rsid w:val="00CC03CB"/>
    <w:rsid w:val="00CC12AA"/>
    <w:rsid w:val="00CC12FB"/>
    <w:rsid w:val="00CC4380"/>
    <w:rsid w:val="00CD1120"/>
    <w:rsid w:val="00CD2447"/>
    <w:rsid w:val="00CD64BC"/>
    <w:rsid w:val="00CD6734"/>
    <w:rsid w:val="00CE0423"/>
    <w:rsid w:val="00CE10E6"/>
    <w:rsid w:val="00CE28F1"/>
    <w:rsid w:val="00CE4BB5"/>
    <w:rsid w:val="00CE4E10"/>
    <w:rsid w:val="00CE52E6"/>
    <w:rsid w:val="00CF11B0"/>
    <w:rsid w:val="00CF6044"/>
    <w:rsid w:val="00D0208B"/>
    <w:rsid w:val="00D03397"/>
    <w:rsid w:val="00D03584"/>
    <w:rsid w:val="00D04DB5"/>
    <w:rsid w:val="00D052FC"/>
    <w:rsid w:val="00D116F2"/>
    <w:rsid w:val="00D11D2A"/>
    <w:rsid w:val="00D11FD3"/>
    <w:rsid w:val="00D13D85"/>
    <w:rsid w:val="00D22498"/>
    <w:rsid w:val="00D30822"/>
    <w:rsid w:val="00D31229"/>
    <w:rsid w:val="00D32C4C"/>
    <w:rsid w:val="00D3397B"/>
    <w:rsid w:val="00D3685C"/>
    <w:rsid w:val="00D37E0D"/>
    <w:rsid w:val="00D4059A"/>
    <w:rsid w:val="00D4115D"/>
    <w:rsid w:val="00D4268C"/>
    <w:rsid w:val="00D42FB4"/>
    <w:rsid w:val="00D432DB"/>
    <w:rsid w:val="00D45F85"/>
    <w:rsid w:val="00D475F3"/>
    <w:rsid w:val="00D50A6F"/>
    <w:rsid w:val="00D564DA"/>
    <w:rsid w:val="00D60A6D"/>
    <w:rsid w:val="00D61342"/>
    <w:rsid w:val="00D613D2"/>
    <w:rsid w:val="00D62A9C"/>
    <w:rsid w:val="00D660DA"/>
    <w:rsid w:val="00D66B97"/>
    <w:rsid w:val="00D67DFC"/>
    <w:rsid w:val="00D705E7"/>
    <w:rsid w:val="00D7120E"/>
    <w:rsid w:val="00D712D7"/>
    <w:rsid w:val="00D717D0"/>
    <w:rsid w:val="00D72720"/>
    <w:rsid w:val="00D74C98"/>
    <w:rsid w:val="00D75EF5"/>
    <w:rsid w:val="00D80103"/>
    <w:rsid w:val="00D83E11"/>
    <w:rsid w:val="00D84698"/>
    <w:rsid w:val="00D85BCB"/>
    <w:rsid w:val="00D90D92"/>
    <w:rsid w:val="00D9130B"/>
    <w:rsid w:val="00D930A8"/>
    <w:rsid w:val="00D93611"/>
    <w:rsid w:val="00D95848"/>
    <w:rsid w:val="00DA21AA"/>
    <w:rsid w:val="00DA23FE"/>
    <w:rsid w:val="00DA26E9"/>
    <w:rsid w:val="00DA389F"/>
    <w:rsid w:val="00DA6B40"/>
    <w:rsid w:val="00DB0A75"/>
    <w:rsid w:val="00DB2637"/>
    <w:rsid w:val="00DB39BE"/>
    <w:rsid w:val="00DB3BC2"/>
    <w:rsid w:val="00DB4778"/>
    <w:rsid w:val="00DB7A89"/>
    <w:rsid w:val="00DB7BDE"/>
    <w:rsid w:val="00DC0718"/>
    <w:rsid w:val="00DC07FE"/>
    <w:rsid w:val="00DC0845"/>
    <w:rsid w:val="00DC3A19"/>
    <w:rsid w:val="00DC4B9D"/>
    <w:rsid w:val="00DC5014"/>
    <w:rsid w:val="00DC700A"/>
    <w:rsid w:val="00DD15D3"/>
    <w:rsid w:val="00DD4586"/>
    <w:rsid w:val="00DE07C1"/>
    <w:rsid w:val="00DE25D9"/>
    <w:rsid w:val="00DE2FA6"/>
    <w:rsid w:val="00DE5317"/>
    <w:rsid w:val="00DE574B"/>
    <w:rsid w:val="00DE5C40"/>
    <w:rsid w:val="00DE6B4F"/>
    <w:rsid w:val="00DF0D5D"/>
    <w:rsid w:val="00DF224B"/>
    <w:rsid w:val="00DF2479"/>
    <w:rsid w:val="00DF24FF"/>
    <w:rsid w:val="00DF5E15"/>
    <w:rsid w:val="00DF7C92"/>
    <w:rsid w:val="00E011FD"/>
    <w:rsid w:val="00E0375C"/>
    <w:rsid w:val="00E0389B"/>
    <w:rsid w:val="00E03DA9"/>
    <w:rsid w:val="00E047D9"/>
    <w:rsid w:val="00E049AE"/>
    <w:rsid w:val="00E04D86"/>
    <w:rsid w:val="00E076B9"/>
    <w:rsid w:val="00E106E6"/>
    <w:rsid w:val="00E10ECB"/>
    <w:rsid w:val="00E11353"/>
    <w:rsid w:val="00E11A46"/>
    <w:rsid w:val="00E11A51"/>
    <w:rsid w:val="00E128AD"/>
    <w:rsid w:val="00E17EF1"/>
    <w:rsid w:val="00E23A74"/>
    <w:rsid w:val="00E26469"/>
    <w:rsid w:val="00E335DA"/>
    <w:rsid w:val="00E343BF"/>
    <w:rsid w:val="00E34FB6"/>
    <w:rsid w:val="00E36B77"/>
    <w:rsid w:val="00E36EA8"/>
    <w:rsid w:val="00E37284"/>
    <w:rsid w:val="00E37561"/>
    <w:rsid w:val="00E37CD6"/>
    <w:rsid w:val="00E37E48"/>
    <w:rsid w:val="00E40399"/>
    <w:rsid w:val="00E415AE"/>
    <w:rsid w:val="00E4196A"/>
    <w:rsid w:val="00E45427"/>
    <w:rsid w:val="00E45629"/>
    <w:rsid w:val="00E46B8D"/>
    <w:rsid w:val="00E502A7"/>
    <w:rsid w:val="00E53B8A"/>
    <w:rsid w:val="00E53FB4"/>
    <w:rsid w:val="00E56614"/>
    <w:rsid w:val="00E642BF"/>
    <w:rsid w:val="00E65768"/>
    <w:rsid w:val="00E65F6F"/>
    <w:rsid w:val="00E660C4"/>
    <w:rsid w:val="00E74235"/>
    <w:rsid w:val="00E74AB5"/>
    <w:rsid w:val="00E80014"/>
    <w:rsid w:val="00E80FC8"/>
    <w:rsid w:val="00E85117"/>
    <w:rsid w:val="00E86E43"/>
    <w:rsid w:val="00E86FFB"/>
    <w:rsid w:val="00E902CC"/>
    <w:rsid w:val="00E94B7A"/>
    <w:rsid w:val="00E9592E"/>
    <w:rsid w:val="00E974A6"/>
    <w:rsid w:val="00EA07EA"/>
    <w:rsid w:val="00EA1034"/>
    <w:rsid w:val="00EA4225"/>
    <w:rsid w:val="00EA4522"/>
    <w:rsid w:val="00EA4AD8"/>
    <w:rsid w:val="00EA54CD"/>
    <w:rsid w:val="00EA742B"/>
    <w:rsid w:val="00EB0B2D"/>
    <w:rsid w:val="00EB27C8"/>
    <w:rsid w:val="00EB2C3A"/>
    <w:rsid w:val="00EB36DB"/>
    <w:rsid w:val="00EB3FB6"/>
    <w:rsid w:val="00EB5190"/>
    <w:rsid w:val="00EB69B6"/>
    <w:rsid w:val="00EB7EA2"/>
    <w:rsid w:val="00EC00E2"/>
    <w:rsid w:val="00ED368B"/>
    <w:rsid w:val="00ED5890"/>
    <w:rsid w:val="00ED6243"/>
    <w:rsid w:val="00EE0D8E"/>
    <w:rsid w:val="00EE1AC8"/>
    <w:rsid w:val="00EE2908"/>
    <w:rsid w:val="00EE4DC6"/>
    <w:rsid w:val="00EE7641"/>
    <w:rsid w:val="00EF17AC"/>
    <w:rsid w:val="00EF3325"/>
    <w:rsid w:val="00EF638E"/>
    <w:rsid w:val="00EF693D"/>
    <w:rsid w:val="00EF6EAA"/>
    <w:rsid w:val="00F023BD"/>
    <w:rsid w:val="00F12EA8"/>
    <w:rsid w:val="00F22A92"/>
    <w:rsid w:val="00F22EE6"/>
    <w:rsid w:val="00F239AC"/>
    <w:rsid w:val="00F23F19"/>
    <w:rsid w:val="00F265F9"/>
    <w:rsid w:val="00F26B7B"/>
    <w:rsid w:val="00F30D43"/>
    <w:rsid w:val="00F31E73"/>
    <w:rsid w:val="00F34D44"/>
    <w:rsid w:val="00F35244"/>
    <w:rsid w:val="00F36E33"/>
    <w:rsid w:val="00F37078"/>
    <w:rsid w:val="00F44C94"/>
    <w:rsid w:val="00F45536"/>
    <w:rsid w:val="00F46BD8"/>
    <w:rsid w:val="00F50943"/>
    <w:rsid w:val="00F517CB"/>
    <w:rsid w:val="00F52C5D"/>
    <w:rsid w:val="00F53807"/>
    <w:rsid w:val="00F54219"/>
    <w:rsid w:val="00F54CC5"/>
    <w:rsid w:val="00F600CB"/>
    <w:rsid w:val="00F602B5"/>
    <w:rsid w:val="00F6489F"/>
    <w:rsid w:val="00F65A2F"/>
    <w:rsid w:val="00F664EA"/>
    <w:rsid w:val="00F704A2"/>
    <w:rsid w:val="00F70EE2"/>
    <w:rsid w:val="00F712CE"/>
    <w:rsid w:val="00F73232"/>
    <w:rsid w:val="00F73A19"/>
    <w:rsid w:val="00F74C83"/>
    <w:rsid w:val="00F77930"/>
    <w:rsid w:val="00F77FEC"/>
    <w:rsid w:val="00F80742"/>
    <w:rsid w:val="00F85D49"/>
    <w:rsid w:val="00F877D7"/>
    <w:rsid w:val="00F937F9"/>
    <w:rsid w:val="00F955DA"/>
    <w:rsid w:val="00F960E5"/>
    <w:rsid w:val="00F97540"/>
    <w:rsid w:val="00F978FE"/>
    <w:rsid w:val="00FA1734"/>
    <w:rsid w:val="00FA251E"/>
    <w:rsid w:val="00FA2DDD"/>
    <w:rsid w:val="00FA30DF"/>
    <w:rsid w:val="00FA36FD"/>
    <w:rsid w:val="00FA41A2"/>
    <w:rsid w:val="00FA5B34"/>
    <w:rsid w:val="00FA6C9A"/>
    <w:rsid w:val="00FA7BF4"/>
    <w:rsid w:val="00FB2BB6"/>
    <w:rsid w:val="00FB39FC"/>
    <w:rsid w:val="00FB512C"/>
    <w:rsid w:val="00FB653C"/>
    <w:rsid w:val="00FB7828"/>
    <w:rsid w:val="00FC2113"/>
    <w:rsid w:val="00FC245F"/>
    <w:rsid w:val="00FC3E7E"/>
    <w:rsid w:val="00FC70DB"/>
    <w:rsid w:val="00FC7246"/>
    <w:rsid w:val="00FC76FE"/>
    <w:rsid w:val="00FC7824"/>
    <w:rsid w:val="00FD055B"/>
    <w:rsid w:val="00FE0BED"/>
    <w:rsid w:val="00FF0CD6"/>
    <w:rsid w:val="00FF1B13"/>
    <w:rsid w:val="00FF3E04"/>
    <w:rsid w:val="00FF41E4"/>
    <w:rsid w:val="00FF62DE"/>
    <w:rsid w:val="00FF6C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/>
    <o:shapelayout v:ext="edit">
      <o:idmap v:ext="edit" data="1"/>
    </o:shapelayout>
  </w:shapeDefaults>
  <w:decimalSymbol w:val="."/>
  <w:listSeparator w:val=","/>
  <w14:docId w14:val="2D6DF180"/>
  <w15:docId w15:val="{60AC8005-D693-412F-A00B-B32896226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6DA6"/>
    <w:rPr>
      <w:rFonts w:ascii="Times New Roman" w:eastAsia="MS Mincho" w:hAnsi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="Cambria" w:eastAsia="SimSun" w:hAnsi="Cambria"/>
      <w:b/>
      <w:bCs/>
      <w:color w:val="FE8637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="Cambria" w:eastAsia="SimSun" w:hAnsi="Cambria"/>
      <w:b/>
      <w:bCs/>
      <w:color w:val="FE863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="Cambria" w:eastAsia="SimSun" w:hAnsi="Cambria"/>
      <w:b/>
      <w:bCs/>
      <w:i/>
      <w:iCs/>
      <w:color w:val="FE8637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="Cambria" w:eastAsia="SimSun" w:hAnsi="Cambria" w:cs="Times New Roman"/>
      <w:b/>
      <w:bCs/>
      <w:i/>
      <w:iCs/>
      <w:color w:val="FE8637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="Cambria" w:eastAsia="SimSun" w:hAnsi="Cambria" w:cs="Times New Roman"/>
      <w:b/>
      <w:bCs/>
      <w:color w:val="FE8637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="Cambria" w:eastAsia="SimSun" w:hAnsi="Cambria" w:cs="Times New Roman"/>
      <w:b/>
      <w:bCs/>
      <w:color w:val="FE8637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B5AB3"/>
    <w:pPr>
      <w:ind w:left="720"/>
      <w:contextualSpacing/>
    </w:pPr>
  </w:style>
  <w:style w:type="character" w:customStyle="1" w:styleId="hps">
    <w:name w:val="hps"/>
    <w:basedOn w:val="DefaultParagraphFont"/>
    <w:rsid w:val="008B5AB3"/>
  </w:style>
  <w:style w:type="character" w:styleId="Hyperlink">
    <w:name w:val="Hyperlink"/>
    <w:basedOn w:val="DefaultParagraphFont"/>
    <w:uiPriority w:val="99"/>
    <w:unhideWhenUsed/>
    <w:rsid w:val="00DB7BDE"/>
    <w:rPr>
      <w:color w:val="D2611C"/>
      <w:u w:val="single"/>
    </w:rPr>
  </w:style>
  <w:style w:type="character" w:customStyle="1" w:styleId="shorttext">
    <w:name w:val="short_text"/>
    <w:basedOn w:val="DefaultParagraphFont"/>
    <w:rsid w:val="0097128F"/>
  </w:style>
  <w:style w:type="paragraph" w:styleId="EndnoteText">
    <w:name w:val="endnote text"/>
    <w:basedOn w:val="Normal"/>
    <w:link w:val="EndnoteTextChar"/>
    <w:uiPriority w:val="99"/>
    <w:semiHidden/>
    <w:unhideWhenUsed/>
    <w:rsid w:val="0083362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3362C"/>
    <w:rPr>
      <w:rFonts w:ascii="Times New Roman" w:eastAsia="MS Mincho" w:hAnsi="Times New Roman" w:cs="Times New Roman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semiHidden/>
    <w:unhideWhenUsed/>
    <w:rsid w:val="0083362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DB8BC-D93B-421A-A821-0AE8150BC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119</TotalTime>
  <Pages>21</Pages>
  <Words>2709</Words>
  <Characters>15446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18119</CharactersWithSpaces>
  <SharedDoc>false</SharedDoc>
  <HLinks>
    <vt:vector size="36" baseType="variant">
      <vt:variant>
        <vt:i4>6684725</vt:i4>
      </vt:variant>
      <vt:variant>
        <vt:i4>18</vt:i4>
      </vt:variant>
      <vt:variant>
        <vt:i4>0</vt:i4>
      </vt:variant>
      <vt:variant>
        <vt:i4>5</vt:i4>
      </vt:variant>
      <vt:variant>
        <vt:lpwstr>https://cdn2.iconfinder.com/data/icons/windows-8-metro-style/512/administrator.png</vt:lpwstr>
      </vt:variant>
      <vt:variant>
        <vt:lpwstr/>
      </vt:variant>
      <vt:variant>
        <vt:i4>4849689</vt:i4>
      </vt:variant>
      <vt:variant>
        <vt:i4>15</vt:i4>
      </vt:variant>
      <vt:variant>
        <vt:i4>0</vt:i4>
      </vt:variant>
      <vt:variant>
        <vt:i4>5</vt:i4>
      </vt:variant>
      <vt:variant>
        <vt:lpwstr>https://cdn2.iconfinder.com/data/icons/windows-8-metro-style/128/user.png</vt:lpwstr>
      </vt:variant>
      <vt:variant>
        <vt:lpwstr/>
      </vt:variant>
      <vt:variant>
        <vt:i4>6881377</vt:i4>
      </vt:variant>
      <vt:variant>
        <vt:i4>12</vt:i4>
      </vt:variant>
      <vt:variant>
        <vt:i4>0</vt:i4>
      </vt:variant>
      <vt:variant>
        <vt:i4>5</vt:i4>
      </vt:variant>
      <vt:variant>
        <vt:lpwstr>http://rlv.zcache.com.au/motorcycle_icon_canvas_print-r9717a506ba8a48eeaaf4defd26c5cc7d_wto_8byvr_324.jpg</vt:lpwstr>
      </vt:variant>
      <vt:variant>
        <vt:lpwstr/>
      </vt:variant>
      <vt:variant>
        <vt:i4>5177420</vt:i4>
      </vt:variant>
      <vt:variant>
        <vt:i4>9</vt:i4>
      </vt:variant>
      <vt:variant>
        <vt:i4>0</vt:i4>
      </vt:variant>
      <vt:variant>
        <vt:i4>5</vt:i4>
      </vt:variant>
      <vt:variant>
        <vt:lpwstr>http://png-1.findicons.com/files/icons/2711/free_icons_for_windows8_metro/512/exit.png</vt:lpwstr>
      </vt:variant>
      <vt:variant>
        <vt:lpwstr/>
      </vt:variant>
      <vt:variant>
        <vt:i4>6422643</vt:i4>
      </vt:variant>
      <vt:variant>
        <vt:i4>6</vt:i4>
      </vt:variant>
      <vt:variant>
        <vt:i4>0</vt:i4>
      </vt:variant>
      <vt:variant>
        <vt:i4>5</vt:i4>
      </vt:variant>
      <vt:variant>
        <vt:lpwstr>http://www.veryicon.com/icon/png/System/Icons8 Metro Style/Users Edit user.png</vt:lpwstr>
      </vt:variant>
      <vt:variant>
        <vt:lpwstr/>
      </vt:variant>
      <vt:variant>
        <vt:i4>6815798</vt:i4>
      </vt:variant>
      <vt:variant>
        <vt:i4>3</vt:i4>
      </vt:variant>
      <vt:variant>
        <vt:i4>0</vt:i4>
      </vt:variant>
      <vt:variant>
        <vt:i4>5</vt:i4>
      </vt:variant>
      <vt:variant>
        <vt:lpwstr>http://ww3.veryicon.com/icon/png/System/Icons8 Metro Style/Very Basic File.png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Debora</dc:creator>
  <cp:lastModifiedBy>Denny</cp:lastModifiedBy>
  <cp:revision>28</cp:revision>
  <cp:lastPrinted>2015-10-05T10:15:00Z</cp:lastPrinted>
  <dcterms:created xsi:type="dcterms:W3CDTF">2015-10-21T06:31:00Z</dcterms:created>
  <dcterms:modified xsi:type="dcterms:W3CDTF">2015-10-22T04:13:00Z</dcterms:modified>
</cp:coreProperties>
</file>